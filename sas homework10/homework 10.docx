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71E6" w:rsidRDefault="005A24A8" w:rsidP="00D15856">
      <w:pPr>
        <w:pStyle w:val="a3"/>
        <w:jc w:val="both"/>
      </w:pPr>
      <w:r w:rsidRPr="006D2F2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C62FE8E" wp14:editId="5CCC7549">
                <wp:simplePos x="0" y="0"/>
                <wp:positionH relativeFrom="column">
                  <wp:posOffset>3713279</wp:posOffset>
                </wp:positionH>
                <wp:positionV relativeFrom="paragraph">
                  <wp:posOffset>387752</wp:posOffset>
                </wp:positionV>
                <wp:extent cx="1861820" cy="485775"/>
                <wp:effectExtent l="0" t="0" r="17780" b="9525"/>
                <wp:wrapTight wrapText="bothSides">
                  <wp:wrapPolygon edited="0">
                    <wp:start x="0" y="0"/>
                    <wp:lineTo x="0" y="21459"/>
                    <wp:lineTo x="21659" y="21459"/>
                    <wp:lineTo x="21659" y="0"/>
                    <wp:lineTo x="0" y="0"/>
                  </wp:wrapPolygon>
                </wp:wrapTight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82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24A8" w:rsidRPr="003970C0" w:rsidRDefault="005A24A8" w:rsidP="005A24A8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學號：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b07401048</w:t>
                            </w: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 xml:space="preserve"> 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醫學五</w:t>
                            </w: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 xml:space="preserve"> 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姓名：賴柏瑞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2FE8E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292.4pt;margin-top:30.55pt;width:146.6pt;height:38.2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JBPNgIAAHwEAAAOAAAAZHJzL2Uyb0RvYy54bWysVE1v2zAMvQ/YfxB0X5xk+ao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" fillcolor="white [3201]" strokeweight=".5pt">
                <v:textbox>
                  <w:txbxContent>
                    <w:p w:rsidR="005A24A8" w:rsidRPr="003970C0" w:rsidRDefault="005A24A8" w:rsidP="005A24A8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學號：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b07401048</w:t>
                      </w:r>
                      <w:r>
                        <w:rPr>
                          <w:rFonts w:asciiTheme="minorHAnsi" w:hAnsiTheme="minorHAnsi" w:cstheme="minorHAnsi" w:hint="eastAsia"/>
                        </w:rPr>
                        <w:t xml:space="preserve"> 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醫學五</w:t>
                      </w:r>
                      <w:r>
                        <w:rPr>
                          <w:rFonts w:asciiTheme="minorHAnsi" w:hAnsiTheme="minorHAnsi" w:cstheme="minorHAnsi" w:hint="eastAsia"/>
                        </w:rPr>
                        <w:t xml:space="preserve"> 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姓名：賴柏瑞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D5359">
        <w:t xml:space="preserve">SAS : homework </w:t>
      </w:r>
      <w:r w:rsidR="00ED65A5">
        <w:t>10</w:t>
      </w:r>
      <w:r w:rsidR="004D5359">
        <w:rPr>
          <w:rFonts w:hint="eastAsia"/>
        </w:rPr>
        <w:t>：</w:t>
      </w:r>
    </w:p>
    <w:p w:rsidR="004D5359" w:rsidRPr="00B726CC" w:rsidRDefault="00ED65A5" w:rsidP="00D15856">
      <w:pPr>
        <w:pStyle w:val="a4"/>
        <w:jc w:val="both"/>
      </w:pPr>
      <w:r>
        <w:rPr>
          <w:kern w:val="0"/>
        </w:rPr>
        <w:t>Effect-measure modification</w:t>
      </w:r>
      <w:r>
        <w:rPr>
          <w:rFonts w:hint="eastAsia"/>
          <w:kern w:val="0"/>
        </w:rPr>
        <w:t>：</w:t>
      </w:r>
    </w:p>
    <w:p w:rsidR="00B726CC" w:rsidRDefault="00B726CC" w:rsidP="00626CE4">
      <w:pPr>
        <w:pStyle w:val="a5"/>
      </w:pPr>
      <w:r>
        <w:t>Result</w:t>
      </w:r>
      <w:r>
        <w:rPr>
          <w:rFonts w:hint="eastAsia"/>
        </w:rPr>
        <w:t>：</w:t>
      </w:r>
    </w:p>
    <w:p w:rsidR="00B10427" w:rsidRDefault="00A81E02" w:rsidP="00626CE4">
      <w:pPr>
        <w:pStyle w:val="a6"/>
      </w:pPr>
      <w:r>
        <w:t>RR difference</w:t>
      </w:r>
      <w:r>
        <w:rPr>
          <w:rFonts w:hint="eastAsia"/>
        </w:rPr>
        <w:t>：</w:t>
      </w:r>
      <w:r>
        <w:t>- 0.0336</w:t>
      </w:r>
    </w:p>
    <w:p w:rsidR="00D46BE9" w:rsidRDefault="00D46BE9" w:rsidP="00626CE4">
      <w:pPr>
        <w:pStyle w:val="a6"/>
      </w:pPr>
      <w:r>
        <w:t>RR ratio = 0.975</w:t>
      </w:r>
    </w:p>
    <w:p w:rsidR="00B726CC" w:rsidRDefault="00D46BE9" w:rsidP="00626CE4">
      <w:pPr>
        <w:pStyle w:val="a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908776</wp:posOffset>
                </wp:positionH>
                <wp:positionV relativeFrom="paragraph">
                  <wp:posOffset>332014</wp:posOffset>
                </wp:positionV>
                <wp:extent cx="4826635" cy="3357971"/>
                <wp:effectExtent l="12700" t="0" r="12065" b="0"/>
                <wp:wrapTopAndBottom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6635" cy="3357971"/>
                          <a:chOff x="0" y="0"/>
                          <a:chExt cx="4826635" cy="3357971"/>
                        </a:xfrm>
                      </wpg:grpSpPr>
                      <wpg:grpSp>
                        <wpg:cNvPr id="46" name="群組 46"/>
                        <wpg:cNvGrpSpPr/>
                        <wpg:grpSpPr>
                          <a:xfrm>
                            <a:off x="0" y="0"/>
                            <a:ext cx="4826635" cy="2480310"/>
                            <a:chOff x="0" y="0"/>
                            <a:chExt cx="4827256" cy="2480380"/>
                          </a:xfrm>
                        </wpg:grpSpPr>
                        <pic:pic xmlns:pic="http://schemas.openxmlformats.org/drawingml/2006/picture">
                          <pic:nvPicPr>
                            <pic:cNvPr id="13" name="圖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13000" cy="1603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8" name="圖片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048" y="1708220"/>
                              <a:ext cx="2413000" cy="7721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1" name="文字方塊 31"/>
                          <wps:cNvSpPr txBox="1"/>
                          <wps:spPr>
                            <a:xfrm>
                              <a:off x="2652" y="937149"/>
                              <a:ext cx="2413000" cy="2286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txbx>
                            <w:txbxContent>
                              <w:p w:rsidR="001F0AFB" w:rsidRDefault="001F0AF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5" name="群組 45"/>
                          <wpg:cNvGrpSpPr/>
                          <wpg:grpSpPr>
                            <a:xfrm>
                              <a:off x="2414256" y="0"/>
                              <a:ext cx="2413000" cy="1602740"/>
                              <a:chOff x="0" y="0"/>
                              <a:chExt cx="2413000" cy="1602740"/>
                            </a:xfrm>
                          </wpg:grpSpPr>
                          <pic:pic xmlns:pic="http://schemas.openxmlformats.org/drawingml/2006/picture">
                            <pic:nvPicPr>
                              <pic:cNvPr id="26" name="圖片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396" y="0"/>
                                <a:ext cx="2397760" cy="16027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2" name="文字方塊 32"/>
                            <wps:cNvSpPr txBox="1"/>
                            <wps:spPr>
                              <a:xfrm>
                                <a:off x="0" y="937149"/>
                                <a:ext cx="24130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:rsidR="001F0AFB" w:rsidRDefault="001F0AFB" w:rsidP="001F0AF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5571" y="1706336"/>
                            <a:ext cx="2024380" cy="165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字方塊 5"/>
                        <wps:cNvSpPr txBox="1"/>
                        <wps:spPr>
                          <a:xfrm>
                            <a:off x="2530928" y="2960007"/>
                            <a:ext cx="1930400" cy="3265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D46BE9" w:rsidRDefault="00D46BE9" w:rsidP="00D46BE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793" y="2637065"/>
                            <a:ext cx="2411730" cy="652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7" o:spid="_x0000_s1027" style="position:absolute;left:0;text-align:left;margin-left:71.55pt;margin-top:26.15pt;width:380.05pt;height:264.4pt;z-index:251706368" coordsize="48266,335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">
                <v:group id="群組 46" o:spid="_x0000_s1028" style="position:absolute;width:48266;height:24803" coordsize="48272,248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3" o:spid="_x0000_s1029" type="#_x0000_t75" style="position:absolute;width:24130;height:160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">
                    <v:imagedata r:id="rId16" o:title=""/>
                  </v:shape>
                  <v:shape id="圖片 28" o:spid="_x0000_s1030" type="#_x0000_t75" style="position:absolute;left:100;top:17082;width:24130;height:77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">
                    <v:imagedata r:id="rId17" o:title=""/>
                  </v:shape>
                  <v:shape id="文字方塊 31" o:spid="_x0000_s1031" type="#_x0000_t202" style="position:absolute;left:26;top:9371;width:24130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" filled="f" strokecolor="#ed7d31 [3205]" strokeweight="2.25pt">
                    <v:textbox>
                      <w:txbxContent>
                        <w:p w:rsidR="001F0AFB" w:rsidRDefault="001F0AFB"/>
                      </w:txbxContent>
                    </v:textbox>
                  </v:shape>
                  <v:group id="群組 45" o:spid="_x0000_s1032" style="position:absolute;left:24142;width:24130;height:16027" coordsize="24130,16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  <v:shape id="圖片 26" o:spid="_x0000_s1033" type="#_x0000_t75" style="position:absolute;left:73;width:23978;height:160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">
                      <v:imagedata r:id="rId18" o:title=""/>
                    </v:shape>
                    <v:shape id="文字方塊 32" o:spid="_x0000_s1034" type="#_x0000_t202" style="position:absolute;top:9371;width:24130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" filled="f" strokecolor="#ed7d31 [3205]" strokeweight="2.25pt">
                      <v:textbox>
                        <w:txbxContent>
                          <w:p w:rsidR="001F0AFB" w:rsidRDefault="001F0AFB" w:rsidP="001F0AFB"/>
                        </w:txbxContent>
                      </v:textbox>
                    </v:shape>
                  </v:group>
                </v:group>
                <v:shape id="圖片 3" o:spid="_x0000_s1035" type="#_x0000_t75" style="position:absolute;left:24855;top:17063;width:20244;height:165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">
                  <v:imagedata r:id="rId19" o:title=""/>
                </v:shape>
                <v:shape id="文字方塊 5" o:spid="_x0000_s1036" type="#_x0000_t202" style="position:absolute;left:25309;top:29600;width:19304;height:32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" filled="f" strokecolor="#ed7d31 [3205]" strokeweight="2.25pt">
                  <v:textbox>
                    <w:txbxContent>
                      <w:p w:rsidR="00D46BE9" w:rsidRDefault="00D46BE9" w:rsidP="00D46BE9"/>
                    </w:txbxContent>
                  </v:textbox>
                </v:shape>
                <v:shape id="圖片 6" o:spid="_x0000_s1037" type="#_x0000_t75" style="position:absolute;left:117;top:26370;width:24118;height:65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">
                  <v:imagedata r:id="rId20" o:title=""/>
                </v:shape>
                <w10:wrap type="topAndBottom"/>
              </v:group>
            </w:pict>
          </mc:Fallback>
        </mc:AlternateContent>
      </w:r>
      <w:r w:rsidR="00B726CC">
        <w:t>Figure</w:t>
      </w:r>
      <w:r w:rsidR="00B726CC">
        <w:rPr>
          <w:rFonts w:hint="eastAsia"/>
        </w:rPr>
        <w:t>：</w:t>
      </w:r>
    </w:p>
    <w:p w:rsidR="001F0AFB" w:rsidRDefault="001F0AFB" w:rsidP="00626CE4">
      <w:pPr>
        <w:pStyle w:val="a5"/>
      </w:pPr>
      <w:r>
        <w:t>Descrip</w:t>
      </w:r>
      <w:r w:rsidR="0025068E">
        <w:t>ti</w:t>
      </w:r>
      <w:r>
        <w:t>ons</w:t>
      </w:r>
      <w:r>
        <w:rPr>
          <w:rFonts w:hint="eastAsia"/>
        </w:rPr>
        <w:t>：</w:t>
      </w:r>
    </w:p>
    <w:tbl>
      <w:tblPr>
        <w:tblStyle w:val="af4"/>
        <w:tblW w:w="0" w:type="auto"/>
        <w:tblInd w:w="1417" w:type="dxa"/>
        <w:tblLook w:val="04A0" w:firstRow="1" w:lastRow="0" w:firstColumn="1" w:lastColumn="0" w:noHBand="0" w:noVBand="1"/>
      </w:tblPr>
      <w:tblGrid>
        <w:gridCol w:w="1319"/>
        <w:gridCol w:w="1320"/>
        <w:gridCol w:w="1320"/>
        <w:gridCol w:w="1320"/>
        <w:gridCol w:w="1321"/>
        <w:gridCol w:w="1321"/>
      </w:tblGrid>
      <w:tr w:rsidR="001032A1" w:rsidTr="00D15856">
        <w:tc>
          <w:tcPr>
            <w:tcW w:w="3959" w:type="dxa"/>
            <w:gridSpan w:val="3"/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Strata1</w:t>
            </w:r>
            <w:r>
              <w:rPr>
                <w:rFonts w:hint="eastAsia"/>
              </w:rPr>
              <w:t>：</w:t>
            </w:r>
            <w:r>
              <w:t>non-APOE e4 carrier</w:t>
            </w:r>
          </w:p>
        </w:tc>
        <w:tc>
          <w:tcPr>
            <w:tcW w:w="3962" w:type="dxa"/>
            <w:gridSpan w:val="3"/>
            <w:vAlign w:val="center"/>
          </w:tcPr>
          <w:p w:rsidR="001032A1" w:rsidRP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Strata 2</w:t>
            </w:r>
            <w:r>
              <w:rPr>
                <w:rFonts w:hint="eastAsia"/>
              </w:rPr>
              <w:t>：</w:t>
            </w:r>
            <w:r>
              <w:t>APOE e4 carrier</w:t>
            </w:r>
          </w:p>
        </w:tc>
      </w:tr>
      <w:tr w:rsidR="001032A1" w:rsidTr="00D15856">
        <w:tc>
          <w:tcPr>
            <w:tcW w:w="1319" w:type="dxa"/>
            <w:tcBorders>
              <w:bottom w:val="single" w:sz="4" w:space="0" w:color="auto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both"/>
            </w:pPr>
          </w:p>
        </w:tc>
        <w:tc>
          <w:tcPr>
            <w:tcW w:w="1320" w:type="dxa"/>
            <w:tcBorders>
              <w:bottom w:val="single" w:sz="4" w:space="0" w:color="auto"/>
              <w:right w:val="nil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both"/>
            </w:pPr>
            <w:r>
              <w:t>Case</w:t>
            </w:r>
          </w:p>
        </w:tc>
        <w:tc>
          <w:tcPr>
            <w:tcW w:w="1320" w:type="dxa"/>
            <w:tcBorders>
              <w:left w:val="nil"/>
              <w:bottom w:val="single" w:sz="4" w:space="0" w:color="auto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Control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</w:p>
        </w:tc>
        <w:tc>
          <w:tcPr>
            <w:tcW w:w="1321" w:type="dxa"/>
            <w:tcBorders>
              <w:bottom w:val="single" w:sz="4" w:space="0" w:color="auto"/>
              <w:right w:val="nil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Case</w:t>
            </w:r>
          </w:p>
        </w:tc>
        <w:tc>
          <w:tcPr>
            <w:tcW w:w="1321" w:type="dxa"/>
            <w:tcBorders>
              <w:left w:val="nil"/>
              <w:bottom w:val="single" w:sz="4" w:space="0" w:color="auto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Control</w:t>
            </w:r>
          </w:p>
        </w:tc>
      </w:tr>
      <w:tr w:rsidR="001032A1" w:rsidTr="00D15856">
        <w:tc>
          <w:tcPr>
            <w:tcW w:w="1319" w:type="dxa"/>
            <w:tcBorders>
              <w:bottom w:val="nil"/>
            </w:tcBorders>
            <w:vAlign w:val="center"/>
          </w:tcPr>
          <w:p w:rsidR="001032A1" w:rsidRPr="001032A1" w:rsidRDefault="001032A1" w:rsidP="00D15856">
            <w:pPr>
              <w:pStyle w:val="a6"/>
              <w:numPr>
                <w:ilvl w:val="0"/>
                <w:numId w:val="0"/>
              </w:numPr>
              <w:jc w:val="both"/>
            </w:pPr>
            <w:r>
              <w:rPr>
                <w:rFonts w:hint="eastAsia"/>
              </w:rPr>
              <w:t>w</w:t>
            </w:r>
            <w:r>
              <w:t>omen</w:t>
            </w:r>
          </w:p>
        </w:tc>
        <w:tc>
          <w:tcPr>
            <w:tcW w:w="1320" w:type="dxa"/>
            <w:tcBorders>
              <w:bottom w:val="nil"/>
              <w:right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both"/>
            </w:pPr>
            <w:r>
              <w:t>n00</w:t>
            </w:r>
            <w:r w:rsidR="00D15856">
              <w:t xml:space="preserve"> = 84</w:t>
            </w:r>
          </w:p>
        </w:tc>
        <w:tc>
          <w:tcPr>
            <w:tcW w:w="1320" w:type="dxa"/>
            <w:tcBorders>
              <w:left w:val="nil"/>
              <w:bottom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n10</w:t>
            </w:r>
            <w:r w:rsidR="00D15856">
              <w:t xml:space="preserve"> = 161</w:t>
            </w:r>
          </w:p>
        </w:tc>
        <w:tc>
          <w:tcPr>
            <w:tcW w:w="1320" w:type="dxa"/>
            <w:tcBorders>
              <w:bottom w:val="nil"/>
            </w:tcBorders>
            <w:vAlign w:val="center"/>
          </w:tcPr>
          <w:p w:rsidR="001032A1" w:rsidRP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w</w:t>
            </w:r>
            <w:r>
              <w:t>omen</w:t>
            </w:r>
          </w:p>
        </w:tc>
        <w:tc>
          <w:tcPr>
            <w:tcW w:w="1321" w:type="dxa"/>
            <w:tcBorders>
              <w:bottom w:val="nil"/>
              <w:right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N00</w:t>
            </w:r>
            <w:r w:rsidR="00D15856">
              <w:t xml:space="preserve"> = 64</w:t>
            </w:r>
          </w:p>
        </w:tc>
        <w:tc>
          <w:tcPr>
            <w:tcW w:w="1321" w:type="dxa"/>
            <w:tcBorders>
              <w:left w:val="nil"/>
              <w:bottom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N</w:t>
            </w:r>
            <w:r>
              <w:t>10</w:t>
            </w:r>
            <w:r w:rsidR="00D15856">
              <w:t xml:space="preserve"> = 36</w:t>
            </w:r>
          </w:p>
        </w:tc>
      </w:tr>
      <w:tr w:rsidR="001032A1" w:rsidTr="00D15856">
        <w:tc>
          <w:tcPr>
            <w:tcW w:w="1319" w:type="dxa"/>
            <w:tcBorders>
              <w:top w:val="nil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both"/>
            </w:pPr>
            <w:r>
              <w:t>Men</w:t>
            </w:r>
          </w:p>
        </w:tc>
        <w:tc>
          <w:tcPr>
            <w:tcW w:w="132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both"/>
            </w:pPr>
            <w:r>
              <w:t>n01</w:t>
            </w:r>
            <w:r w:rsidR="00D15856">
              <w:t xml:space="preserve"> = 59</w:t>
            </w:r>
          </w:p>
        </w:tc>
        <w:tc>
          <w:tcPr>
            <w:tcW w:w="1320" w:type="dxa"/>
            <w:tcBorders>
              <w:top w:val="nil"/>
              <w:left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n11</w:t>
            </w:r>
            <w:r w:rsidR="00D15856">
              <w:t xml:space="preserve"> = 150</w:t>
            </w:r>
          </w:p>
        </w:tc>
        <w:tc>
          <w:tcPr>
            <w:tcW w:w="1320" w:type="dxa"/>
            <w:tcBorders>
              <w:top w:val="nil"/>
            </w:tcBorders>
            <w:vAlign w:val="center"/>
          </w:tcPr>
          <w:p w:rsidR="001032A1" w:rsidRDefault="001032A1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t>Men</w:t>
            </w:r>
          </w:p>
        </w:tc>
        <w:tc>
          <w:tcPr>
            <w:tcW w:w="1321" w:type="dxa"/>
            <w:tcBorders>
              <w:top w:val="nil"/>
              <w:right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N</w:t>
            </w:r>
            <w:r>
              <w:t>01</w:t>
            </w:r>
            <w:r w:rsidR="00D15856">
              <w:t xml:space="preserve"> = 33</w:t>
            </w:r>
          </w:p>
        </w:tc>
        <w:tc>
          <w:tcPr>
            <w:tcW w:w="1321" w:type="dxa"/>
            <w:tcBorders>
              <w:top w:val="nil"/>
              <w:left w:val="nil"/>
            </w:tcBorders>
            <w:vAlign w:val="center"/>
          </w:tcPr>
          <w:p w:rsidR="001032A1" w:rsidRDefault="00947295" w:rsidP="00D15856">
            <w:pPr>
              <w:pStyle w:val="a6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N</w:t>
            </w:r>
            <w:r>
              <w:t>11</w:t>
            </w:r>
            <w:r w:rsidR="00D15856">
              <w:t xml:space="preserve"> = 24</w:t>
            </w:r>
          </w:p>
        </w:tc>
      </w:tr>
      <w:tr w:rsidR="00947295" w:rsidTr="00D15856">
        <w:tc>
          <w:tcPr>
            <w:tcW w:w="1319" w:type="dxa"/>
            <w:vAlign w:val="center"/>
          </w:tcPr>
          <w:p w:rsidR="00947295" w:rsidRDefault="00947295" w:rsidP="00D15856">
            <w:pPr>
              <w:pStyle w:val="a6"/>
              <w:numPr>
                <w:ilvl w:val="0"/>
                <w:numId w:val="0"/>
              </w:numPr>
              <w:spacing w:line="276" w:lineRule="auto"/>
              <w:jc w:val="both"/>
            </w:pPr>
            <w:r>
              <w:t>OR(n)</w:t>
            </w:r>
          </w:p>
        </w:tc>
        <w:tc>
          <w:tcPr>
            <w:tcW w:w="2640" w:type="dxa"/>
            <w:gridSpan w:val="2"/>
            <w:vAlign w:val="center"/>
          </w:tcPr>
          <w:p w:rsidR="00947295" w:rsidRDefault="00947295" w:rsidP="00D15856">
            <w:pPr>
              <w:pStyle w:val="a6"/>
              <w:numPr>
                <w:ilvl w:val="0"/>
                <w:numId w:val="0"/>
              </w:numPr>
              <w:spacing w:line="276" w:lineRule="auto"/>
              <w:jc w:val="center"/>
            </w:pPr>
            <w:r>
              <w:rPr>
                <w:rFonts w:hint="eastAsia"/>
              </w:rPr>
              <w:t>O</w:t>
            </w:r>
            <w:r>
              <w:t xml:space="preserve">R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n00 × n11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(n10 × n01)</m:t>
                  </m:r>
                </m:den>
              </m:f>
            </m:oMath>
          </w:p>
        </w:tc>
        <w:tc>
          <w:tcPr>
            <w:tcW w:w="1320" w:type="dxa"/>
            <w:vAlign w:val="center"/>
          </w:tcPr>
          <w:p w:rsidR="00947295" w:rsidRDefault="00947295" w:rsidP="00D15856">
            <w:pPr>
              <w:pStyle w:val="a6"/>
              <w:numPr>
                <w:ilvl w:val="0"/>
                <w:numId w:val="0"/>
              </w:numPr>
              <w:spacing w:line="276" w:lineRule="auto"/>
              <w:jc w:val="center"/>
            </w:pPr>
            <w:r>
              <w:rPr>
                <w:rFonts w:hint="eastAsia"/>
              </w:rPr>
              <w:t>O</w:t>
            </w:r>
            <w:r>
              <w:t>R(N)</w:t>
            </w:r>
          </w:p>
        </w:tc>
        <w:tc>
          <w:tcPr>
            <w:tcW w:w="2642" w:type="dxa"/>
            <w:gridSpan w:val="2"/>
            <w:vAlign w:val="center"/>
          </w:tcPr>
          <w:p w:rsidR="00947295" w:rsidRDefault="00947295" w:rsidP="00D15856">
            <w:pPr>
              <w:pStyle w:val="a6"/>
              <w:numPr>
                <w:ilvl w:val="0"/>
                <w:numId w:val="0"/>
              </w:numPr>
              <w:spacing w:line="276" w:lineRule="auto"/>
              <w:jc w:val="center"/>
            </w:pPr>
            <w:r>
              <w:rPr>
                <w:rFonts w:hint="eastAsia"/>
              </w:rPr>
              <w:t>O</w:t>
            </w:r>
            <w:r>
              <w:t xml:space="preserve">R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N00 × N11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(N10 × N01)</m:t>
                  </m:r>
                </m:den>
              </m:f>
            </m:oMath>
          </w:p>
        </w:tc>
      </w:tr>
      <w:tr w:rsidR="00947295" w:rsidTr="00D15856">
        <w:tc>
          <w:tcPr>
            <w:tcW w:w="7921" w:type="dxa"/>
            <w:gridSpan w:val="6"/>
            <w:vAlign w:val="center"/>
          </w:tcPr>
          <w:p w:rsidR="00947295" w:rsidRDefault="00947295" w:rsidP="00D15856">
            <w:pPr>
              <w:pStyle w:val="a6"/>
              <w:numPr>
                <w:ilvl w:val="0"/>
                <w:numId w:val="0"/>
              </w:numPr>
              <w:spacing w:line="276" w:lineRule="auto"/>
              <w:jc w:val="center"/>
            </w:pPr>
            <w:r>
              <w:rPr>
                <w:rFonts w:hint="eastAsia"/>
              </w:rPr>
              <w:t>O</w:t>
            </w:r>
            <w:r>
              <w:t>R difference = OR(n) – OR(N)</w:t>
            </w:r>
          </w:p>
        </w:tc>
      </w:tr>
    </w:tbl>
    <w:p w:rsidR="001032A1" w:rsidRDefault="001032A1" w:rsidP="00D15856">
      <w:pPr>
        <w:pStyle w:val="a6"/>
        <w:numPr>
          <w:ilvl w:val="0"/>
          <w:numId w:val="0"/>
        </w:numPr>
        <w:jc w:val="both"/>
      </w:pPr>
    </w:p>
    <w:p w:rsidR="0046743E" w:rsidRDefault="001032A1" w:rsidP="00626CE4">
      <w:pPr>
        <w:pStyle w:val="a6"/>
      </w:pPr>
      <w:r>
        <w:rPr>
          <w:rFonts w:hint="eastAsia"/>
        </w:rPr>
        <w:t>以</w:t>
      </w:r>
      <w:r>
        <w:t>APOE e4 status</w:t>
      </w:r>
      <w:r>
        <w:rPr>
          <w:rFonts w:hint="eastAsia"/>
        </w:rPr>
        <w:t>分層，</w:t>
      </w:r>
      <w:r w:rsidR="00F92AD2">
        <w:rPr>
          <w:rFonts w:hint="eastAsia"/>
        </w:rPr>
        <w:t>觀察兩層中</w:t>
      </w:r>
      <w:r w:rsidR="00F92AD2">
        <w:t>gender</w:t>
      </w:r>
      <w:r w:rsidR="00F92AD2">
        <w:rPr>
          <w:rFonts w:hint="eastAsia"/>
        </w:rPr>
        <w:t>與</w:t>
      </w:r>
      <w:r w:rsidR="00F92AD2">
        <w:t>AD</w:t>
      </w:r>
      <w:r w:rsidR="00F92AD2">
        <w:rPr>
          <w:rFonts w:hint="eastAsia"/>
        </w:rPr>
        <w:t>的關係。</w:t>
      </w:r>
      <w:r w:rsidR="0046743E">
        <w:rPr>
          <w:rFonts w:hint="eastAsia"/>
        </w:rPr>
        <w:t>定義</w:t>
      </w:r>
      <w:r w:rsidR="0046743E">
        <w:rPr>
          <w:rFonts w:hint="eastAsia"/>
        </w:rPr>
        <w:t>w</w:t>
      </w:r>
      <w:r w:rsidR="0046743E">
        <w:t>omen</w:t>
      </w:r>
      <w:r w:rsidR="0046743E">
        <w:rPr>
          <w:rFonts w:hint="eastAsia"/>
        </w:rPr>
        <w:t>為</w:t>
      </w:r>
      <w:r w:rsidR="0046743E">
        <w:t>exposure</w:t>
      </w:r>
      <w:r w:rsidR="0046743E">
        <w:rPr>
          <w:rFonts w:hint="eastAsia"/>
        </w:rPr>
        <w:t>，</w:t>
      </w:r>
      <w:r w:rsidR="0046743E">
        <w:t>men</w:t>
      </w:r>
      <w:r w:rsidR="0046743E">
        <w:rPr>
          <w:rFonts w:hint="eastAsia"/>
        </w:rPr>
        <w:t>為</w:t>
      </w:r>
      <w:r w:rsidR="0046743E">
        <w:t>non-exposure</w:t>
      </w:r>
      <w:r w:rsidR="0046743E">
        <w:rPr>
          <w:rFonts w:hint="eastAsia"/>
        </w:rPr>
        <w:t>；發生</w:t>
      </w:r>
      <w:r w:rsidR="0046743E">
        <w:t>AD</w:t>
      </w:r>
      <w:r w:rsidR="0046743E">
        <w:rPr>
          <w:rFonts w:hint="eastAsia"/>
        </w:rPr>
        <w:t>為</w:t>
      </w:r>
      <w:r w:rsidR="00D15856">
        <w:t>disease</w:t>
      </w:r>
      <w:r w:rsidR="00D15856">
        <w:rPr>
          <w:rFonts w:hint="eastAsia"/>
        </w:rPr>
        <w:t>。</w:t>
      </w:r>
    </w:p>
    <w:p w:rsidR="00DA0E57" w:rsidRDefault="00D15856" w:rsidP="00626CE4">
      <w:pPr>
        <w:pStyle w:val="a6"/>
      </w:pPr>
      <w:r>
        <w:rPr>
          <w:rFonts w:hint="eastAsia"/>
        </w:rPr>
        <w:t>以上述公式計算</w:t>
      </w:r>
      <w:r w:rsidR="00094ACA">
        <w:rPr>
          <w:rFonts w:hint="eastAsia"/>
        </w:rPr>
        <w:t>兩層的</w:t>
      </w:r>
      <w:r w:rsidR="00094ACA">
        <w:t>OR</w:t>
      </w:r>
      <w:r w:rsidR="00094ACA">
        <w:rPr>
          <w:rFonts w:hint="eastAsia"/>
        </w:rPr>
        <w:t>。在</w:t>
      </w:r>
      <w:r w:rsidR="00094ACA">
        <w:t>non-carrier</w:t>
      </w:r>
      <w:r w:rsidR="00094ACA">
        <w:rPr>
          <w:rFonts w:hint="eastAsia"/>
        </w:rPr>
        <w:t>層的</w:t>
      </w:r>
      <w:r w:rsidR="00094ACA">
        <w:t>OR</w:t>
      </w:r>
      <w:r w:rsidR="00094ACA">
        <w:rPr>
          <w:rFonts w:hint="eastAsia"/>
        </w:rPr>
        <w:t>為</w:t>
      </w:r>
      <w:r w:rsidR="00094ACA">
        <w:t>1.3265</w:t>
      </w:r>
      <w:r w:rsidR="00094ACA">
        <w:rPr>
          <w:rFonts w:hint="eastAsia"/>
        </w:rPr>
        <w:t>（</w:t>
      </w:r>
      <w:r w:rsidR="00094ACA">
        <w:t>95% CI</w:t>
      </w:r>
      <w:r w:rsidR="00094ACA">
        <w:rPr>
          <w:rFonts w:hint="eastAsia"/>
        </w:rPr>
        <w:t>：</w:t>
      </w:r>
      <w:r w:rsidR="00CD054F">
        <w:t>0.8888 – 1.9796</w:t>
      </w:r>
      <w:r w:rsidR="00CD054F">
        <w:rPr>
          <w:rFonts w:hint="eastAsia"/>
        </w:rPr>
        <w:t>）；</w:t>
      </w:r>
      <w:r w:rsidR="00DA0E57">
        <w:rPr>
          <w:rFonts w:hint="eastAsia"/>
        </w:rPr>
        <w:t>在</w:t>
      </w:r>
      <w:r w:rsidR="00DA0E57">
        <w:t>carrier</w:t>
      </w:r>
      <w:r w:rsidR="00DA0E57">
        <w:rPr>
          <w:rFonts w:hint="eastAsia"/>
        </w:rPr>
        <w:t>層的</w:t>
      </w:r>
      <w:r w:rsidR="00DA0E57">
        <w:t>OR</w:t>
      </w:r>
      <w:r w:rsidR="00DA0E57">
        <w:rPr>
          <w:rFonts w:hint="eastAsia"/>
        </w:rPr>
        <w:t>為</w:t>
      </w:r>
      <w:r w:rsidR="00DA0E57">
        <w:t>1.2929</w:t>
      </w:r>
      <w:r w:rsidR="00DA0E57">
        <w:rPr>
          <w:rFonts w:hint="eastAsia"/>
        </w:rPr>
        <w:t>（</w:t>
      </w:r>
      <w:r w:rsidR="00DA0E57">
        <w:t>95% CI</w:t>
      </w:r>
      <w:r w:rsidR="00DA0E57">
        <w:rPr>
          <w:rFonts w:hint="eastAsia"/>
        </w:rPr>
        <w:t>：</w:t>
      </w:r>
      <w:r w:rsidR="00DA0E57">
        <w:t>0.6644 – 2.5159</w:t>
      </w:r>
      <w:r w:rsidR="00DA0E57">
        <w:rPr>
          <w:rFonts w:hint="eastAsia"/>
        </w:rPr>
        <w:t>）</w:t>
      </w:r>
    </w:p>
    <w:p w:rsidR="00D15856" w:rsidRDefault="00DA0E57" w:rsidP="00626CE4">
      <w:pPr>
        <w:pStyle w:val="a6"/>
      </w:pPr>
      <w:r>
        <w:rPr>
          <w:rFonts w:hint="eastAsia"/>
        </w:rPr>
        <w:t>在抽樣與暴露與否相互獨立的前提下，可以</w:t>
      </w:r>
      <w:r>
        <w:t>OR</w:t>
      </w:r>
      <w:r>
        <w:rPr>
          <w:rFonts w:hint="eastAsia"/>
        </w:rPr>
        <w:t>推論</w:t>
      </w:r>
      <w:r>
        <w:t>RR</w:t>
      </w:r>
      <w:r>
        <w:rPr>
          <w:rFonts w:hint="eastAsia"/>
        </w:rPr>
        <w:t>。</w:t>
      </w:r>
    </w:p>
    <w:p w:rsidR="00E21AA7" w:rsidRDefault="00DA0E57" w:rsidP="00626CE4">
      <w:pPr>
        <w:pStyle w:val="a6"/>
      </w:pPr>
      <w:r>
        <w:rPr>
          <w:rFonts w:hint="eastAsia"/>
        </w:rPr>
        <w:t>計算兩層</w:t>
      </w:r>
      <w:r>
        <w:t xml:space="preserve">RR </w:t>
      </w:r>
      <w:r w:rsidR="00D46BE9">
        <w:t>difference</w:t>
      </w:r>
      <w:r>
        <w:rPr>
          <w:rFonts w:hint="eastAsia"/>
        </w:rPr>
        <w:t>，將</w:t>
      </w:r>
      <w:r>
        <w:rPr>
          <w:rFonts w:hint="eastAsia"/>
        </w:rPr>
        <w:t>n</w:t>
      </w:r>
      <w:r>
        <w:t>on-carrier</w:t>
      </w:r>
      <w:r>
        <w:rPr>
          <w:rFonts w:hint="eastAsia"/>
        </w:rPr>
        <w:t>層與</w:t>
      </w:r>
      <w:r>
        <w:t>carrier</w:t>
      </w:r>
      <w:r>
        <w:rPr>
          <w:rFonts w:hint="eastAsia"/>
        </w:rPr>
        <w:t>相減，得</w:t>
      </w:r>
      <w:r>
        <w:t>RR difference = -0.0336</w:t>
      </w:r>
      <w:r>
        <w:rPr>
          <w:rFonts w:hint="eastAsia"/>
        </w:rPr>
        <w:t>。</w:t>
      </w:r>
      <w:r w:rsidR="00D46BE9">
        <w:rPr>
          <w:rFonts w:hint="eastAsia"/>
        </w:rPr>
        <w:t>以</w:t>
      </w:r>
      <w:r w:rsidR="00D46BE9">
        <w:t>RR difference</w:t>
      </w:r>
      <w:r w:rsidR="00D46BE9">
        <w:rPr>
          <w:rFonts w:hint="eastAsia"/>
        </w:rPr>
        <w:t>判斷兩層的</w:t>
      </w:r>
      <w:r w:rsidR="00D46BE9">
        <w:t>RR</w:t>
      </w:r>
      <w:r w:rsidR="00D46BE9">
        <w:rPr>
          <w:rFonts w:hint="eastAsia"/>
        </w:rPr>
        <w:t>相差不大（接近</w:t>
      </w:r>
      <w:r w:rsidR="00D46BE9">
        <w:rPr>
          <w:rFonts w:hint="eastAsia"/>
        </w:rPr>
        <w:t>1</w:t>
      </w:r>
      <w:r w:rsidR="00D46BE9">
        <w:rPr>
          <w:rFonts w:hint="eastAsia"/>
        </w:rPr>
        <w:t>），</w:t>
      </w:r>
      <w:r w:rsidR="00D46BE9">
        <w:t>APOE e4 status</w:t>
      </w:r>
      <w:r w:rsidR="00D46BE9">
        <w:rPr>
          <w:rFonts w:hint="eastAsia"/>
        </w:rPr>
        <w:lastRenderedPageBreak/>
        <w:t>應不造成</w:t>
      </w:r>
      <w:r w:rsidR="00D46BE9">
        <w:t>effect-measure modification</w:t>
      </w:r>
      <w:r w:rsidR="00D46BE9">
        <w:rPr>
          <w:rFonts w:hint="eastAsia"/>
        </w:rPr>
        <w:t>。</w:t>
      </w:r>
    </w:p>
    <w:p w:rsidR="00DA0E57" w:rsidRDefault="00D46BE9" w:rsidP="00626CE4">
      <w:pPr>
        <w:pStyle w:val="a6"/>
      </w:pPr>
      <w:r>
        <w:rPr>
          <w:rFonts w:hint="eastAsia"/>
        </w:rPr>
        <w:t>計算兩層</w:t>
      </w:r>
      <w:r>
        <w:t>RR ratio</w:t>
      </w:r>
      <w:r>
        <w:rPr>
          <w:rFonts w:hint="eastAsia"/>
        </w:rPr>
        <w:t>，將</w:t>
      </w:r>
      <w:r>
        <w:rPr>
          <w:rFonts w:hint="eastAsia"/>
        </w:rPr>
        <w:t>n</w:t>
      </w:r>
      <w:r>
        <w:t>on-carrier</w:t>
      </w:r>
      <w:r>
        <w:rPr>
          <w:rFonts w:hint="eastAsia"/>
        </w:rPr>
        <w:t>層與</w:t>
      </w:r>
      <w:r>
        <w:t>carrier</w:t>
      </w:r>
      <w:r>
        <w:rPr>
          <w:rFonts w:hint="eastAsia"/>
        </w:rPr>
        <w:t>相除，得</w:t>
      </w:r>
      <w:r>
        <w:t>RR ratio = 0.9746702</w:t>
      </w:r>
      <w:r>
        <w:rPr>
          <w:rFonts w:hint="eastAsia"/>
        </w:rPr>
        <w:t>。</w:t>
      </w:r>
      <w:r w:rsidR="00E21AA7">
        <w:rPr>
          <w:rFonts w:hint="eastAsia"/>
        </w:rPr>
        <w:t>兩層的</w:t>
      </w:r>
      <w:r w:rsidR="00E21AA7">
        <w:t>RR</w:t>
      </w:r>
      <w:r w:rsidR="00E21AA7">
        <w:rPr>
          <w:rFonts w:hint="eastAsia"/>
        </w:rPr>
        <w:t>相差不大，</w:t>
      </w:r>
      <w:r w:rsidR="00E21AA7">
        <w:t>APOE e4</w:t>
      </w:r>
      <w:r w:rsidR="00857A27">
        <w:t xml:space="preserve"> status</w:t>
      </w:r>
      <w:r w:rsidR="00857A27">
        <w:rPr>
          <w:rFonts w:hint="eastAsia"/>
        </w:rPr>
        <w:t>應不造成</w:t>
      </w:r>
      <w:r w:rsidR="00BA34B1">
        <w:t>effect-measure modification</w:t>
      </w:r>
      <w:r>
        <w:rPr>
          <w:rFonts w:hint="eastAsia"/>
        </w:rPr>
        <w:t>。</w:t>
      </w:r>
    </w:p>
    <w:p w:rsidR="00D46BE9" w:rsidRDefault="00D46BE9" w:rsidP="00626CE4">
      <w:pPr>
        <w:pStyle w:val="a6"/>
      </w:pPr>
      <w:r>
        <w:rPr>
          <w:rFonts w:hint="eastAsia"/>
        </w:rPr>
        <w:t>以</w:t>
      </w:r>
      <w:r>
        <w:t>Breslow-Day test</w:t>
      </w:r>
      <w:r>
        <w:rPr>
          <w:rFonts w:hint="eastAsia"/>
        </w:rPr>
        <w:t>檢定兩層之</w:t>
      </w:r>
      <w:r>
        <w:t>OR</w:t>
      </w:r>
      <w:r>
        <w:rPr>
          <w:rFonts w:hint="eastAsia"/>
        </w:rPr>
        <w:t>是否相等，檢定結果</w:t>
      </w:r>
      <w:r>
        <w:t>p-value</w:t>
      </w:r>
      <w:r>
        <w:rPr>
          <w:rFonts w:hint="eastAsia"/>
        </w:rPr>
        <w:t>為</w:t>
      </w:r>
      <w:r>
        <w:t>0.9485</w:t>
      </w:r>
      <w:r>
        <w:rPr>
          <w:rFonts w:hint="eastAsia"/>
        </w:rPr>
        <w:t>，無法拒絕虛無假說，兩層</w:t>
      </w:r>
      <w:r>
        <w:t>OR</w:t>
      </w:r>
      <w:r>
        <w:rPr>
          <w:rFonts w:hint="eastAsia"/>
        </w:rPr>
        <w:t>無顯著不同。</w:t>
      </w:r>
      <w:r w:rsidR="00626CE4">
        <w:rPr>
          <w:rFonts w:hint="eastAsia"/>
        </w:rPr>
        <w:t>表示</w:t>
      </w:r>
      <w:r w:rsidR="00626CE4">
        <w:t>APOE e4 status</w:t>
      </w:r>
      <w:r w:rsidR="00626CE4">
        <w:rPr>
          <w:rFonts w:hint="eastAsia"/>
        </w:rPr>
        <w:t>與</w:t>
      </w:r>
      <w:r w:rsidR="00626CE4">
        <w:t>gender</w:t>
      </w:r>
      <w:r w:rsidR="00626CE4">
        <w:rPr>
          <w:rFonts w:hint="eastAsia"/>
        </w:rPr>
        <w:t>較不可能有交互作用。</w:t>
      </w:r>
    </w:p>
    <w:p w:rsidR="001F0AFB" w:rsidRDefault="001F0AFB" w:rsidP="00D15856">
      <w:pPr>
        <w:pStyle w:val="a6"/>
        <w:numPr>
          <w:ilvl w:val="0"/>
          <w:numId w:val="0"/>
        </w:numPr>
        <w:ind w:left="1417"/>
        <w:jc w:val="both"/>
      </w:pPr>
    </w:p>
    <w:p w:rsidR="00B726CC" w:rsidRDefault="00B726CC" w:rsidP="00626CE4">
      <w:pPr>
        <w:widowControl/>
        <w:jc w:val="both"/>
      </w:pPr>
      <w:r>
        <w:t>Code</w:t>
      </w:r>
      <w:r>
        <w:rPr>
          <w:rFonts w:hint="eastAsia"/>
        </w:rPr>
        <w:t>：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homework 10 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dm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</w:t>
      </w:r>
      <w:proofErr w:type="spellStart"/>
      <w:r w:rsidRPr="001F0AFB">
        <w:rPr>
          <w:rFonts w:ascii="Menlo" w:hAnsi="Menlo" w:cs="Menlo"/>
          <w:color w:val="448C27"/>
          <w:kern w:val="0"/>
          <w:sz w:val="18"/>
          <w:szCs w:val="18"/>
        </w:rPr>
        <w:t>odsresult</w:t>
      </w:r>
      <w:proofErr w:type="spellEnd"/>
      <w:r w:rsidRPr="001F0AFB">
        <w:rPr>
          <w:rFonts w:ascii="Menlo" w:hAnsi="Menlo" w:cs="Menlo"/>
          <w:color w:val="448C27"/>
          <w:kern w:val="0"/>
          <w:sz w:val="18"/>
          <w:szCs w:val="18"/>
        </w:rPr>
        <w:t>"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clear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dm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"log"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clear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 xml:space="preserve">/* import data of </w:t>
      </w:r>
      <w:proofErr w:type="spellStart"/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sasdataset</w:t>
      </w:r>
      <w:proofErr w:type="spellEnd"/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proofErr w:type="spellStart"/>
      <w:r w:rsidRPr="001F0AFB">
        <w:rPr>
          <w:rFonts w:ascii="Menlo" w:hAnsi="Menlo" w:cs="Menlo"/>
          <w:color w:val="4B69C6"/>
          <w:kern w:val="0"/>
          <w:sz w:val="18"/>
          <w:szCs w:val="18"/>
        </w:rPr>
        <w:t>libname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data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"\\Mac\Home\Desktop\"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q1 : effect-measure modification ,  E1 ( women),  DZ( AD) , stratified by APOE status*/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"q1"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set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data.ad_dataset_new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Risk difference 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sort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by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sex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descending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freq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ad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order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data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tables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or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4B69C6"/>
          <w:kern w:val="0"/>
          <w:sz w:val="18"/>
          <w:szCs w:val="18"/>
        </w:rPr>
        <w:t>nocol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4B69C6"/>
          <w:kern w:val="0"/>
          <w:sz w:val="18"/>
          <w:szCs w:val="18"/>
        </w:rPr>
        <w:t>nopercent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4B69C6"/>
          <w:kern w:val="0"/>
          <w:sz w:val="18"/>
          <w:szCs w:val="18"/>
        </w:rPr>
        <w:t>cmh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iml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rr_nonAPOEe4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1.3265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rr_APOEe4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1.2929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rr_diff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rr_APOEe4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rr_nonAPOEe4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print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rr_nonAPOEe4 rr_APOEe4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rr_diff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Rate difference 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iml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rr_nonAPOEe4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1.3265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rr_APOEe4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1.2929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rr_ratio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rr_APOEe4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rr_nonAPOEe4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print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rr_nonAPOEe4 rr_APOEe4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rr_ratio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quit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B726CC" w:rsidRDefault="00B726CC" w:rsidP="00D15856">
      <w:pPr>
        <w:pStyle w:val="a6"/>
        <w:numPr>
          <w:ilvl w:val="0"/>
          <w:numId w:val="0"/>
        </w:numPr>
        <w:ind w:left="1417"/>
        <w:jc w:val="both"/>
      </w:pPr>
    </w:p>
    <w:p w:rsidR="00B726CC" w:rsidRDefault="00B726CC" w:rsidP="00D15856">
      <w:pPr>
        <w:widowControl/>
        <w:jc w:val="both"/>
        <w:rPr>
          <w:rFonts w:asciiTheme="minorHAnsi" w:eastAsia="Kaiti TC" w:hAnsiTheme="minorHAnsi" w:cs="Times New Roman (Body CS)"/>
          <w:b/>
        </w:rPr>
      </w:pPr>
      <w:r>
        <w:br w:type="page"/>
      </w:r>
    </w:p>
    <w:p w:rsidR="004D5359" w:rsidRDefault="00ED65A5" w:rsidP="00D15856">
      <w:pPr>
        <w:pStyle w:val="a4"/>
        <w:jc w:val="both"/>
      </w:pPr>
      <w:r>
        <w:lastRenderedPageBreak/>
        <w:t>Statistical interaction</w:t>
      </w:r>
      <w:r>
        <w:rPr>
          <w:rFonts w:hint="eastAsia"/>
        </w:rPr>
        <w:t>（</w:t>
      </w:r>
      <w:r>
        <w:t>adjust</w:t>
      </w:r>
      <w:r w:rsidR="00331992">
        <w:t>ed</w:t>
      </w:r>
      <w:r>
        <w:t xml:space="preserve"> </w:t>
      </w:r>
      <w:r w:rsidR="00DB6839">
        <w:t>for age , years of education</w:t>
      </w:r>
      <w:r w:rsidR="00DB6839">
        <w:rPr>
          <w:rFonts w:hint="eastAsia"/>
        </w:rPr>
        <w:t>）</w:t>
      </w:r>
    </w:p>
    <w:p w:rsidR="0025068E" w:rsidRDefault="0025068E" w:rsidP="00D15856">
      <w:pPr>
        <w:pStyle w:val="a5"/>
        <w:jc w:val="both"/>
      </w:pPr>
      <w:r>
        <w:t>RR of gender and APOE e4 status and both</w:t>
      </w:r>
    </w:p>
    <w:p w:rsidR="00B96286" w:rsidRDefault="00B96286" w:rsidP="00B96286">
      <w:pPr>
        <w:pStyle w:val="a6"/>
      </w:pPr>
      <w:r>
        <w:t>Result</w:t>
      </w:r>
      <w:r>
        <w:rPr>
          <w:rFonts w:hint="eastAsia"/>
        </w:rPr>
        <w:t>：</w:t>
      </w:r>
    </w:p>
    <w:p w:rsidR="006B4BF8" w:rsidRDefault="006B4BF8" w:rsidP="006B4BF8">
      <w:pPr>
        <w:pStyle w:val="a7"/>
      </w:pPr>
      <w:r>
        <w:rPr>
          <w:rFonts w:hint="eastAsia"/>
        </w:rPr>
        <w:t>R</w:t>
      </w:r>
      <w:r>
        <w:t>R of APOE e4 status alone</w:t>
      </w:r>
      <w:r>
        <w:rPr>
          <w:rFonts w:hint="eastAsia"/>
        </w:rPr>
        <w:t>：</w:t>
      </w:r>
      <w:r>
        <w:t xml:space="preserve">3.495 ( 95% CI </w:t>
      </w:r>
      <w:r>
        <w:rPr>
          <w:rFonts w:hint="eastAsia"/>
        </w:rPr>
        <w:t>：</w:t>
      </w:r>
      <w:r>
        <w:t>1.907 – 6.406 )</w:t>
      </w:r>
    </w:p>
    <w:p w:rsidR="006B4BF8" w:rsidRDefault="006B4BF8" w:rsidP="006B4BF8">
      <w:pPr>
        <w:pStyle w:val="a7"/>
      </w:pPr>
      <w:r>
        <w:t>RR of gender alone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 xml:space="preserve">.326 ( 95% CI </w:t>
      </w:r>
      <w:r>
        <w:rPr>
          <w:rFonts w:hint="eastAsia"/>
        </w:rPr>
        <w:t>：</w:t>
      </w:r>
      <w:r>
        <w:t>0.889 – 1.979 )</w:t>
      </w:r>
    </w:p>
    <w:p w:rsidR="006B4BF8" w:rsidRDefault="006B4BF8" w:rsidP="006B4BF8">
      <w:pPr>
        <w:pStyle w:val="a7"/>
      </w:pPr>
      <w:r>
        <w:rPr>
          <w:rFonts w:hint="eastAsia"/>
        </w:rPr>
        <w:t>R</w:t>
      </w:r>
      <w:r>
        <w:t>R of both APOE e4 status and gender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4.518 ( 95% CI : 2.720 – 7.504 )</w:t>
      </w:r>
    </w:p>
    <w:p w:rsidR="00B96286" w:rsidRDefault="006B4BF8" w:rsidP="00B9628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902970</wp:posOffset>
            </wp:positionH>
            <wp:positionV relativeFrom="paragraph">
              <wp:posOffset>359410</wp:posOffset>
            </wp:positionV>
            <wp:extent cx="3619500" cy="209550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86">
        <w:t>Figure</w:t>
      </w:r>
      <w:r w:rsidR="00B96286">
        <w:rPr>
          <w:rFonts w:hint="eastAsia"/>
        </w:rPr>
        <w:t>：</w:t>
      </w:r>
    </w:p>
    <w:p w:rsidR="006B4BF8" w:rsidRDefault="006B4BF8" w:rsidP="006B4BF8">
      <w:pPr>
        <w:pStyle w:val="a6"/>
        <w:numPr>
          <w:ilvl w:val="0"/>
          <w:numId w:val="0"/>
        </w:numPr>
        <w:ind w:left="1417"/>
      </w:pPr>
    </w:p>
    <w:p w:rsidR="006B4BF8" w:rsidRDefault="00B96286" w:rsidP="009114AA">
      <w:pPr>
        <w:pStyle w:val="a6"/>
      </w:pPr>
      <w:r>
        <w:t>Descriptions</w:t>
      </w:r>
      <w:r>
        <w:rPr>
          <w:rFonts w:hint="eastAsia"/>
        </w:rPr>
        <w:t>：</w:t>
      </w:r>
    </w:p>
    <w:tbl>
      <w:tblPr>
        <w:tblStyle w:val="af4"/>
        <w:tblW w:w="0" w:type="auto"/>
        <w:tblInd w:w="1417" w:type="dxa"/>
        <w:tblLook w:val="04A0" w:firstRow="1" w:lastRow="0" w:firstColumn="1" w:lastColumn="0" w:noHBand="0" w:noVBand="1"/>
      </w:tblPr>
      <w:tblGrid>
        <w:gridCol w:w="2973"/>
        <w:gridCol w:w="1917"/>
        <w:gridCol w:w="1918"/>
      </w:tblGrid>
      <w:tr w:rsidR="00B96286" w:rsidTr="00B96286">
        <w:tc>
          <w:tcPr>
            <w:tcW w:w="2973" w:type="dxa"/>
            <w:tcBorders>
              <w:bottom w:val="single" w:sz="4" w:space="0" w:color="auto"/>
            </w:tcBorders>
            <w:vAlign w:val="center"/>
          </w:tcPr>
          <w:p w:rsid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</w:pPr>
          </w:p>
        </w:tc>
        <w:tc>
          <w:tcPr>
            <w:tcW w:w="1917" w:type="dxa"/>
            <w:tcBorders>
              <w:bottom w:val="single" w:sz="4" w:space="0" w:color="auto"/>
              <w:right w:val="nil"/>
            </w:tcBorders>
            <w:vAlign w:val="center"/>
          </w:tcPr>
          <w:p w:rsidR="00B96286" w:rsidRP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</w:pPr>
            <w:r>
              <w:t>Men ( A</w:t>
            </w:r>
            <w:r>
              <w:rPr>
                <w:vertAlign w:val="superscript"/>
              </w:rPr>
              <w:t xml:space="preserve">’ </w:t>
            </w:r>
            <w:r>
              <w:t>)</w:t>
            </w:r>
          </w:p>
        </w:tc>
        <w:tc>
          <w:tcPr>
            <w:tcW w:w="1918" w:type="dxa"/>
            <w:tcBorders>
              <w:left w:val="nil"/>
              <w:bottom w:val="single" w:sz="4" w:space="0" w:color="auto"/>
            </w:tcBorders>
            <w:vAlign w:val="center"/>
          </w:tcPr>
          <w:p w:rsid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</w:pPr>
            <w:r>
              <w:t>Women ( A )</w:t>
            </w:r>
          </w:p>
        </w:tc>
      </w:tr>
      <w:tr w:rsidR="00B96286" w:rsidTr="00B96286">
        <w:tc>
          <w:tcPr>
            <w:tcW w:w="2973" w:type="dxa"/>
            <w:tcBorders>
              <w:bottom w:val="nil"/>
            </w:tcBorders>
            <w:vAlign w:val="center"/>
          </w:tcPr>
          <w:p w:rsidR="00B96286" w:rsidRP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</w:pPr>
            <w:r>
              <w:t xml:space="preserve">Non </w:t>
            </w:r>
            <w:r>
              <w:rPr>
                <w:rFonts w:hint="eastAsia"/>
              </w:rPr>
              <w:t>A</w:t>
            </w:r>
            <w:r>
              <w:t>POE e4 carrier ( B</w:t>
            </w:r>
            <w:r>
              <w:rPr>
                <w:vertAlign w:val="superscript"/>
              </w:rPr>
              <w:t xml:space="preserve">’ </w:t>
            </w:r>
            <w:r>
              <w:t>)</w:t>
            </w:r>
          </w:p>
        </w:tc>
        <w:tc>
          <w:tcPr>
            <w:tcW w:w="1917" w:type="dxa"/>
            <w:tcBorders>
              <w:bottom w:val="nil"/>
              <w:right w:val="nil"/>
            </w:tcBorders>
            <w:vAlign w:val="center"/>
          </w:tcPr>
          <w:p w:rsidR="00B96286" w:rsidRP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  <w:rPr>
                <w:vertAlign w:val="subscript"/>
              </w:rPr>
            </w:pPr>
            <w:r>
              <w:t>RR</w:t>
            </w:r>
            <w:r>
              <w:rPr>
                <w:vertAlign w:val="subscript"/>
              </w:rPr>
              <w:t>U</w:t>
            </w:r>
          </w:p>
        </w:tc>
        <w:tc>
          <w:tcPr>
            <w:tcW w:w="1918" w:type="dxa"/>
            <w:tcBorders>
              <w:left w:val="nil"/>
              <w:bottom w:val="nil"/>
            </w:tcBorders>
            <w:vAlign w:val="center"/>
          </w:tcPr>
          <w:p w:rsidR="00B96286" w:rsidRP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  <w:rPr>
                <w:vertAlign w:val="subscript"/>
              </w:rPr>
            </w:pPr>
            <w:r>
              <w:t>RR</w:t>
            </w:r>
            <w:r>
              <w:rPr>
                <w:vertAlign w:val="subscript"/>
              </w:rPr>
              <w:t>A</w:t>
            </w:r>
          </w:p>
        </w:tc>
      </w:tr>
      <w:tr w:rsidR="00B96286" w:rsidTr="00B96286">
        <w:tc>
          <w:tcPr>
            <w:tcW w:w="2973" w:type="dxa"/>
            <w:tcBorders>
              <w:top w:val="nil"/>
            </w:tcBorders>
            <w:vAlign w:val="center"/>
          </w:tcPr>
          <w:p w:rsid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</w:pPr>
            <w:r>
              <w:t>APOE e4 carrier ( B )</w:t>
            </w:r>
          </w:p>
        </w:tc>
        <w:tc>
          <w:tcPr>
            <w:tcW w:w="191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B96286" w:rsidRP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  <w:rPr>
                <w:vertAlign w:val="subscript"/>
              </w:rPr>
            </w:pPr>
            <w:r>
              <w:t>RR</w:t>
            </w:r>
            <w:r>
              <w:rPr>
                <w:vertAlign w:val="subscript"/>
              </w:rPr>
              <w:t>B</w:t>
            </w:r>
          </w:p>
        </w:tc>
        <w:tc>
          <w:tcPr>
            <w:tcW w:w="1918" w:type="dxa"/>
            <w:tcBorders>
              <w:top w:val="nil"/>
              <w:left w:val="nil"/>
            </w:tcBorders>
            <w:vAlign w:val="center"/>
          </w:tcPr>
          <w:p w:rsidR="00B96286" w:rsidRPr="00B96286" w:rsidRDefault="00B96286" w:rsidP="00B96286">
            <w:pPr>
              <w:pStyle w:val="a6"/>
              <w:numPr>
                <w:ilvl w:val="0"/>
                <w:numId w:val="0"/>
              </w:numPr>
              <w:jc w:val="center"/>
              <w:rPr>
                <w:vertAlign w:val="subscript"/>
              </w:rPr>
            </w:pPr>
            <w:r>
              <w:t>RR</w:t>
            </w:r>
            <w:r>
              <w:rPr>
                <w:vertAlign w:val="subscript"/>
              </w:rPr>
              <w:t>AB</w:t>
            </w:r>
          </w:p>
        </w:tc>
      </w:tr>
    </w:tbl>
    <w:p w:rsidR="00B96286" w:rsidRDefault="009114AA" w:rsidP="009114AA">
      <w:pPr>
        <w:pStyle w:val="a7"/>
      </w:pPr>
      <w:r>
        <w:t>RR</w:t>
      </w:r>
      <w:r>
        <w:rPr>
          <w:vertAlign w:val="subscript"/>
        </w:rPr>
        <w:t xml:space="preserve">A </w:t>
      </w:r>
      <w:r>
        <w:t>/ RR</w:t>
      </w:r>
      <w:r>
        <w:rPr>
          <w:vertAlign w:val="subscript"/>
        </w:rPr>
        <w:t>U</w:t>
      </w:r>
      <w:r>
        <w:t xml:space="preserve"> = 1.326</w:t>
      </w:r>
      <w:r>
        <w:rPr>
          <w:rFonts w:hint="eastAsia"/>
        </w:rPr>
        <w:t>，單純</w:t>
      </w:r>
      <w:r>
        <w:t>gender</w:t>
      </w:r>
      <w:r>
        <w:rPr>
          <w:rFonts w:hint="eastAsia"/>
        </w:rPr>
        <w:t>這個變項的</w:t>
      </w:r>
      <w:r>
        <w:t>RR</w:t>
      </w:r>
      <w:r>
        <w:rPr>
          <w:rFonts w:hint="eastAsia"/>
        </w:rPr>
        <w:t>為</w:t>
      </w:r>
      <w:r>
        <w:t>1.326</w:t>
      </w:r>
      <w:r>
        <w:rPr>
          <w:rFonts w:hint="eastAsia"/>
        </w:rPr>
        <w:t>。</w:t>
      </w:r>
    </w:p>
    <w:p w:rsidR="009114AA" w:rsidRDefault="009114AA" w:rsidP="009114AA">
      <w:pPr>
        <w:pStyle w:val="a7"/>
      </w:pPr>
      <w:r>
        <w:rPr>
          <w:rFonts w:hint="eastAsia"/>
        </w:rPr>
        <w:t>R</w:t>
      </w:r>
      <w:r>
        <w:t>R</w:t>
      </w:r>
      <w:r>
        <w:rPr>
          <w:vertAlign w:val="subscript"/>
        </w:rPr>
        <w:t>B</w:t>
      </w:r>
      <w:r>
        <w:t xml:space="preserve"> / RR</w:t>
      </w:r>
      <w:r>
        <w:rPr>
          <w:vertAlign w:val="subscript"/>
        </w:rPr>
        <w:t>U</w:t>
      </w:r>
      <w:r>
        <w:t xml:space="preserve"> = 3.495</w:t>
      </w:r>
      <w:r>
        <w:rPr>
          <w:rFonts w:hint="eastAsia"/>
        </w:rPr>
        <w:t>，單純</w:t>
      </w:r>
      <w:r>
        <w:t>APOE status</w:t>
      </w:r>
      <w:r>
        <w:rPr>
          <w:rFonts w:hint="eastAsia"/>
        </w:rPr>
        <w:t>的</w:t>
      </w:r>
      <w:r>
        <w:t>RR</w:t>
      </w:r>
      <w:r>
        <w:rPr>
          <w:rFonts w:hint="eastAsia"/>
        </w:rPr>
        <w:t>為</w:t>
      </w:r>
      <w:r>
        <w:t>3.495</w:t>
      </w:r>
      <w:r>
        <w:rPr>
          <w:rFonts w:hint="eastAsia"/>
        </w:rPr>
        <w:t>。</w:t>
      </w:r>
    </w:p>
    <w:p w:rsidR="008C216F" w:rsidRDefault="008C216F" w:rsidP="008C216F">
      <w:pPr>
        <w:pStyle w:val="a7"/>
      </w:pPr>
      <w:r>
        <w:rPr>
          <w:rFonts w:hint="eastAsia"/>
        </w:rPr>
        <w:t>若不存在統計上的交互作用，則</w:t>
      </w:r>
      <w:r w:rsidR="00190813">
        <w:t>RR</w:t>
      </w:r>
      <w:r w:rsidR="00190813">
        <w:rPr>
          <w:vertAlign w:val="subscript"/>
        </w:rPr>
        <w:t>AB</w:t>
      </w:r>
      <w:r>
        <w:rPr>
          <w:rFonts w:hint="eastAsia"/>
        </w:rPr>
        <w:t>應為</w:t>
      </w:r>
      <w:r w:rsidR="00190813">
        <w:t>RR</w:t>
      </w:r>
      <w:r w:rsidR="00190813">
        <w:rPr>
          <w:vertAlign w:val="subscript"/>
        </w:rPr>
        <w:t xml:space="preserve">A </w:t>
      </w:r>
      <m:oMath>
        <m:r>
          <w:rPr>
            <w:rFonts w:ascii="Cambria Math" w:hAnsi="Cambria Math"/>
            <w:vertAlign w:val="subscript"/>
          </w:rPr>
          <m:t>×</m:t>
        </m:r>
      </m:oMath>
      <w:r w:rsidR="00190813">
        <w:rPr>
          <w:rFonts w:hint="eastAsia"/>
        </w:rPr>
        <w:t xml:space="preserve"> </w:t>
      </w:r>
      <w:r w:rsidR="00190813">
        <w:t>RR</w:t>
      </w:r>
      <w:r w:rsidR="00190813">
        <w:softHyphen/>
      </w:r>
      <w:r w:rsidR="00190813">
        <w:rPr>
          <w:vertAlign w:val="subscript"/>
        </w:rPr>
        <w:t>B</w:t>
      </w:r>
      <w:r w:rsidR="00190813">
        <w:t xml:space="preserve"> = 4.634</w:t>
      </w:r>
      <w:r>
        <w:rPr>
          <w:rFonts w:hint="eastAsia"/>
        </w:rPr>
        <w:t>。而</w:t>
      </w:r>
      <w:r w:rsidR="00190813">
        <w:t>RR</w:t>
      </w:r>
      <w:r w:rsidR="00190813">
        <w:rPr>
          <w:vertAlign w:val="subscript"/>
        </w:rPr>
        <w:t>AB</w:t>
      </w:r>
      <w:r w:rsidR="00190813">
        <w:t xml:space="preserve"> = 4.518</w:t>
      </w:r>
      <w:r>
        <w:rPr>
          <w:rFonts w:hint="eastAsia"/>
        </w:rPr>
        <w:t>。</w:t>
      </w:r>
      <w:r w:rsidR="002A061B">
        <w:rPr>
          <w:rFonts w:hint="eastAsia"/>
        </w:rPr>
        <w:t>兩者差異不大，叫不可能有統計上的交互作用</w:t>
      </w:r>
    </w:p>
    <w:p w:rsidR="00B726CC" w:rsidRDefault="00B10427" w:rsidP="008C216F">
      <w:pPr>
        <w:pStyle w:val="a5"/>
      </w:pPr>
      <w:r w:rsidRPr="009C7248">
        <w:t>Create a product interaction term (apo4car</w:t>
      </w:r>
      <w:r w:rsidR="005C3AF0">
        <w:t xml:space="preserve"> </w:t>
      </w:r>
      <w:r w:rsidRPr="009C7248">
        <w:t>*</w:t>
      </w:r>
      <w:r w:rsidR="005C3AF0">
        <w:t xml:space="preserve"> </w:t>
      </w:r>
      <w:r w:rsidRPr="009C7248">
        <w:t>sex) and run a logistic regression model</w:t>
      </w:r>
      <w:r w:rsidR="00B726CC">
        <w:rPr>
          <w:rFonts w:hint="eastAsia"/>
        </w:rPr>
        <w:t>：</w:t>
      </w:r>
    </w:p>
    <w:p w:rsidR="002A061B" w:rsidRDefault="00190813" w:rsidP="002A061B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DCE54A" wp14:editId="24551822">
                <wp:simplePos x="0" y="0"/>
                <wp:positionH relativeFrom="column">
                  <wp:posOffset>218440</wp:posOffset>
                </wp:positionH>
                <wp:positionV relativeFrom="paragraph">
                  <wp:posOffset>1845994</wp:posOffset>
                </wp:positionV>
                <wp:extent cx="2922905" cy="220247"/>
                <wp:effectExtent l="12700" t="12700" r="10795" b="889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2905" cy="220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2A061B" w:rsidRDefault="002A061B" w:rsidP="002A0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E54A" id="文字方塊 10" o:spid="_x0000_s1038" type="#_x0000_t202" style="position:absolute;left:0;text-align:left;margin-left:17.2pt;margin-top:145.35pt;width:230.15pt;height:17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" filled="f" strokecolor="#ed7d31 [3205]" strokeweight="2.25pt">
                <v:textbox>
                  <w:txbxContent>
                    <w:p w:rsidR="002A061B" w:rsidRDefault="002A061B" w:rsidP="002A061B"/>
                  </w:txbxContent>
                </v:textbox>
              </v:shape>
            </w:pict>
          </mc:Fallback>
        </mc:AlternateContent>
      </w:r>
      <w:r w:rsidR="002A061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DCE54A" wp14:editId="24551822">
                <wp:simplePos x="0" y="0"/>
                <wp:positionH relativeFrom="column">
                  <wp:posOffset>3305517</wp:posOffset>
                </wp:positionH>
                <wp:positionV relativeFrom="paragraph">
                  <wp:posOffset>1647678</wp:posOffset>
                </wp:positionV>
                <wp:extent cx="2777392" cy="256052"/>
                <wp:effectExtent l="12700" t="12700" r="17145" b="10795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392" cy="2560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2A061B" w:rsidRDefault="002A061B" w:rsidP="002A0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E54A" id="文字方塊 11" o:spid="_x0000_s1039" type="#_x0000_t202" style="position:absolute;left:0;text-align:left;margin-left:260.3pt;margin-top:129.75pt;width:218.7pt;height:20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" filled="f" strokecolor="#ed7d31 [3205]" strokeweight="2.25pt">
                <v:textbox>
                  <w:txbxContent>
                    <w:p w:rsidR="002A061B" w:rsidRDefault="002A061B" w:rsidP="002A061B"/>
                  </w:txbxContent>
                </v:textbox>
              </v:shape>
            </w:pict>
          </mc:Fallback>
        </mc:AlternateContent>
      </w:r>
      <w:r w:rsidR="002A061B"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221028</wp:posOffset>
            </wp:positionH>
            <wp:positionV relativeFrom="paragraph">
              <wp:posOffset>487875</wp:posOffset>
            </wp:positionV>
            <wp:extent cx="2922905" cy="1624965"/>
            <wp:effectExtent l="0" t="0" r="0" b="63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61B"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3308350</wp:posOffset>
            </wp:positionH>
            <wp:positionV relativeFrom="paragraph">
              <wp:posOffset>496863</wp:posOffset>
            </wp:positionV>
            <wp:extent cx="2835275" cy="161671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61B">
        <w:t>Figures</w:t>
      </w:r>
      <w:r w:rsidR="002A061B">
        <w:rPr>
          <w:rFonts w:hint="eastAsia"/>
        </w:rPr>
        <w:t>：</w:t>
      </w:r>
    </w:p>
    <w:p w:rsidR="002A061B" w:rsidRDefault="002A061B" w:rsidP="002A061B">
      <w:pPr>
        <w:pStyle w:val="a6"/>
      </w:pPr>
      <w:r>
        <w:t>Descriptions</w:t>
      </w:r>
      <w:r>
        <w:rPr>
          <w:rFonts w:hint="eastAsia"/>
        </w:rPr>
        <w:t>：</w:t>
      </w:r>
    </w:p>
    <w:p w:rsidR="002A061B" w:rsidRDefault="002A061B" w:rsidP="002A061B">
      <w:pPr>
        <w:pStyle w:val="a7"/>
      </w:pPr>
      <w:r>
        <w:rPr>
          <w:rFonts w:hint="eastAsia"/>
        </w:rPr>
        <w:lastRenderedPageBreak/>
        <w:t>在加入</w:t>
      </w:r>
      <w:r>
        <w:t>age, education year</w:t>
      </w:r>
      <w:r>
        <w:rPr>
          <w:rFonts w:hint="eastAsia"/>
        </w:rPr>
        <w:t>這兩個變項前，</w:t>
      </w:r>
      <w:r>
        <w:t>apo4car * sex</w:t>
      </w:r>
      <w:r>
        <w:rPr>
          <w:rFonts w:hint="eastAsia"/>
        </w:rPr>
        <w:t>這個</w:t>
      </w:r>
      <w:r>
        <w:rPr>
          <w:rFonts w:hint="eastAsia"/>
        </w:rPr>
        <w:t>i</w:t>
      </w:r>
      <w:r>
        <w:t>nteraction term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-value</w:t>
      </w:r>
      <w:r>
        <w:rPr>
          <w:rFonts w:hint="eastAsia"/>
        </w:rPr>
        <w:t>為</w:t>
      </w:r>
      <w:r>
        <w:t>0.9489</w:t>
      </w:r>
      <w:r>
        <w:rPr>
          <w:rFonts w:hint="eastAsia"/>
        </w:rPr>
        <w:t>，未達統計上顯著。</w:t>
      </w:r>
    </w:p>
    <w:p w:rsidR="002A061B" w:rsidRDefault="002A061B" w:rsidP="002A061B">
      <w:pPr>
        <w:pStyle w:val="a7"/>
      </w:pPr>
      <w:r>
        <w:rPr>
          <w:rFonts w:hint="eastAsia"/>
        </w:rPr>
        <w:t>加入</w:t>
      </w:r>
      <w:r>
        <w:rPr>
          <w:rFonts w:hint="eastAsia"/>
        </w:rPr>
        <w:t>a</w:t>
      </w:r>
      <w:r>
        <w:t>ge, education year</w:t>
      </w:r>
      <w:r>
        <w:rPr>
          <w:rFonts w:hint="eastAsia"/>
        </w:rPr>
        <w:t>這兩個變項後，這個</w:t>
      </w:r>
      <w:r>
        <w:rPr>
          <w:rFonts w:hint="eastAsia"/>
        </w:rPr>
        <w:t>i</w:t>
      </w:r>
      <w:r>
        <w:t>nteraction term</w:t>
      </w:r>
      <w:r>
        <w:rPr>
          <w:rFonts w:hint="eastAsia"/>
        </w:rPr>
        <w:t>的</w:t>
      </w:r>
      <w:r>
        <w:t>p-value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.</w:t>
      </w:r>
      <w:r w:rsidR="00190813">
        <w:t>6222</w:t>
      </w:r>
      <w:r w:rsidR="00190813">
        <w:rPr>
          <w:rFonts w:hint="eastAsia"/>
        </w:rPr>
        <w:t>，依然未達統計上的顯著。</w:t>
      </w:r>
    </w:p>
    <w:p w:rsidR="002A061B" w:rsidRDefault="00190813" w:rsidP="00190813">
      <w:pPr>
        <w:pStyle w:val="a7"/>
      </w:pPr>
      <w:r>
        <w:rPr>
          <w:rFonts w:hint="eastAsia"/>
        </w:rPr>
        <w:t>表示</w:t>
      </w:r>
      <w:r>
        <w:t>APOE e4 status</w:t>
      </w:r>
      <w:r>
        <w:rPr>
          <w:rFonts w:hint="eastAsia"/>
        </w:rPr>
        <w:t>與</w:t>
      </w:r>
      <w:r>
        <w:t>sex</w:t>
      </w:r>
      <w:r>
        <w:rPr>
          <w:rFonts w:hint="eastAsia"/>
        </w:rPr>
        <w:t>沒有統計上的交互作用。</w:t>
      </w:r>
    </w:p>
    <w:p w:rsidR="006B4BF8" w:rsidRDefault="006B4BF8" w:rsidP="00D15856">
      <w:pPr>
        <w:pStyle w:val="a5"/>
        <w:jc w:val="both"/>
      </w:pPr>
      <w:r>
        <w:t>Code</w:t>
      </w:r>
      <w:r>
        <w:rPr>
          <w:rFonts w:hint="eastAsia"/>
        </w:rPr>
        <w:t>：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q2 : statistical interaction, Logistic regression 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"q2"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set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if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and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0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then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group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"AB"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else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if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and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then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group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"B"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else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if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0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and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0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then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group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"A"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else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if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0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and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then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group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"U"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print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var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sex group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logistic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class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group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"U"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param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ref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model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event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group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iml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1.326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3.495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4.518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diff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rr_b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percent_diff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abs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>diff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print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diff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percent_diff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quit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unadjusted model 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logistic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class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group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"U"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param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ref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model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event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sex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sex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adjusted model 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logistic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class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"0"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param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ref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model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event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sex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sex age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eduyr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logistic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q2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class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"0"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param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glm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model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event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sex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sex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1F0AFB">
        <w:rPr>
          <w:rFonts w:ascii="Menlo" w:hAnsi="Menlo" w:cs="Menlo"/>
          <w:color w:val="4B69C6"/>
          <w:kern w:val="0"/>
          <w:sz w:val="18"/>
          <w:szCs w:val="18"/>
        </w:rPr>
        <w:t>lsmeans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sex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diff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4B69C6"/>
          <w:kern w:val="0"/>
          <w:sz w:val="18"/>
          <w:szCs w:val="18"/>
        </w:rPr>
        <w:t>oddsratio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B726CC" w:rsidRDefault="00B726CC" w:rsidP="00D15856">
      <w:pPr>
        <w:widowControl/>
        <w:jc w:val="both"/>
        <w:rPr>
          <w:rFonts w:asciiTheme="minorHAnsi" w:eastAsia="Kaiti TC" w:hAnsiTheme="minorHAnsi" w:cs="Times New Roman (Body CS)"/>
          <w:b/>
        </w:rPr>
      </w:pPr>
    </w:p>
    <w:p w:rsidR="004D5359" w:rsidRDefault="00C44CBE" w:rsidP="00D15856">
      <w:pPr>
        <w:pStyle w:val="a4"/>
        <w:jc w:val="both"/>
      </w:pPr>
      <w:r>
        <w:lastRenderedPageBreak/>
        <w:t>Biological interaction</w:t>
      </w:r>
    </w:p>
    <w:p w:rsidR="00C44CBE" w:rsidRDefault="00C44CBE" w:rsidP="00D15856">
      <w:pPr>
        <w:pStyle w:val="a5"/>
        <w:jc w:val="both"/>
      </w:pPr>
      <w:r w:rsidRPr="009C7248">
        <w:t>(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- </m:t>
        </m:r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-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 ≠0</m:t>
        </m:r>
      </m:oMath>
    </w:p>
    <w:p w:rsidR="00B726CC" w:rsidRDefault="00B726CC" w:rsidP="00D15856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D67681" w:rsidRPr="00D67681" w:rsidRDefault="00000000" w:rsidP="00D67681">
      <w:pPr>
        <w:pStyle w:val="a7"/>
        <w:spacing w:line="360" w:lineRule="auto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- </m:t>
        </m:r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-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=0.697</m:t>
        </m:r>
      </m:oMath>
      <w:r w:rsidR="00D67681">
        <w:rPr>
          <w:rFonts w:hint="eastAsia"/>
        </w:rPr>
        <w:t xml:space="preserve"> </w:t>
      </w:r>
    </w:p>
    <w:p w:rsidR="00D67681" w:rsidRDefault="00000000" w:rsidP="00D67681">
      <w:pPr>
        <w:pStyle w:val="a7"/>
        <w:spacing w:line="360" w:lineRule="auto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r>
              <w:rPr>
                <w:rFonts w:ascii="Cambria Math" w:hAnsi="Cambria Math" w:hint="eastAsia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 xml:space="preserve">+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den>
        </m:f>
        <m:r>
          <w:rPr>
            <w:rFonts w:ascii="Cambria Math" w:hAnsi="Cambria Math"/>
          </w:rPr>
          <m:t>=15.43%</m:t>
        </m:r>
      </m:oMath>
    </w:p>
    <w:p w:rsidR="00D67681" w:rsidRDefault="00D67681" w:rsidP="00D67681">
      <w:pPr>
        <w:pStyle w:val="a6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946896</wp:posOffset>
            </wp:positionH>
            <wp:positionV relativeFrom="paragraph">
              <wp:posOffset>366395</wp:posOffset>
            </wp:positionV>
            <wp:extent cx="2414270" cy="608330"/>
            <wp:effectExtent l="0" t="0" r="0" b="127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6CC">
        <w:t>Figure</w:t>
      </w:r>
      <w:r w:rsidR="00B726CC">
        <w:rPr>
          <w:rFonts w:hint="eastAsia"/>
        </w:rPr>
        <w:t>：</w:t>
      </w:r>
    </w:p>
    <w:p w:rsidR="00B84688" w:rsidRDefault="00B84688" w:rsidP="00B84688">
      <w:pPr>
        <w:pStyle w:val="a6"/>
        <w:numPr>
          <w:ilvl w:val="0"/>
          <w:numId w:val="0"/>
        </w:numPr>
        <w:ind w:left="1417"/>
        <w:jc w:val="both"/>
      </w:pPr>
    </w:p>
    <w:p w:rsidR="00B84688" w:rsidRDefault="00B726CC" w:rsidP="00B84688">
      <w:pPr>
        <w:pStyle w:val="a6"/>
        <w:jc w:val="both"/>
      </w:pPr>
      <w:r>
        <w:t>Descriptions</w:t>
      </w:r>
      <w:r w:rsidR="007704CB">
        <w:rPr>
          <w:rFonts w:hint="eastAsia"/>
        </w:rPr>
        <w:t>：</w:t>
      </w:r>
    </w:p>
    <w:tbl>
      <w:tblPr>
        <w:tblStyle w:val="af4"/>
        <w:tblW w:w="0" w:type="auto"/>
        <w:tblInd w:w="1417" w:type="dxa"/>
        <w:tblLook w:val="04A0" w:firstRow="1" w:lastRow="0" w:firstColumn="1" w:lastColumn="0" w:noHBand="0" w:noVBand="1"/>
      </w:tblPr>
      <w:tblGrid>
        <w:gridCol w:w="2973"/>
        <w:gridCol w:w="1917"/>
        <w:gridCol w:w="1918"/>
      </w:tblGrid>
      <w:tr w:rsidR="00D67681" w:rsidTr="00F46CCB">
        <w:tc>
          <w:tcPr>
            <w:tcW w:w="2973" w:type="dxa"/>
            <w:tcBorders>
              <w:bottom w:val="single" w:sz="4" w:space="0" w:color="auto"/>
            </w:tcBorders>
            <w:vAlign w:val="center"/>
          </w:tcPr>
          <w:p w:rsidR="00D67681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</w:p>
        </w:tc>
        <w:tc>
          <w:tcPr>
            <w:tcW w:w="1917" w:type="dxa"/>
            <w:tcBorders>
              <w:bottom w:val="single" w:sz="4" w:space="0" w:color="auto"/>
              <w:right w:val="nil"/>
            </w:tcBorders>
            <w:vAlign w:val="center"/>
          </w:tcPr>
          <w:p w:rsidR="00D67681" w:rsidRPr="00B96286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>Men ( A</w:t>
            </w:r>
            <w:r>
              <w:rPr>
                <w:vertAlign w:val="superscript"/>
              </w:rPr>
              <w:t xml:space="preserve">’ </w:t>
            </w:r>
            <w:r>
              <w:t>)</w:t>
            </w:r>
          </w:p>
        </w:tc>
        <w:tc>
          <w:tcPr>
            <w:tcW w:w="1918" w:type="dxa"/>
            <w:tcBorders>
              <w:left w:val="nil"/>
              <w:bottom w:val="single" w:sz="4" w:space="0" w:color="auto"/>
            </w:tcBorders>
            <w:vAlign w:val="center"/>
          </w:tcPr>
          <w:p w:rsidR="00D67681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>Women ( A )</w:t>
            </w:r>
          </w:p>
        </w:tc>
      </w:tr>
      <w:tr w:rsidR="00D67681" w:rsidTr="00F46CCB">
        <w:tc>
          <w:tcPr>
            <w:tcW w:w="2973" w:type="dxa"/>
            <w:tcBorders>
              <w:bottom w:val="nil"/>
            </w:tcBorders>
            <w:vAlign w:val="center"/>
          </w:tcPr>
          <w:p w:rsidR="00D67681" w:rsidRPr="00B96286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 xml:space="preserve">Non </w:t>
            </w:r>
            <w:r>
              <w:rPr>
                <w:rFonts w:hint="eastAsia"/>
              </w:rPr>
              <w:t>A</w:t>
            </w:r>
            <w:r>
              <w:t>POE e4 carrier ( B</w:t>
            </w:r>
            <w:r>
              <w:rPr>
                <w:vertAlign w:val="superscript"/>
              </w:rPr>
              <w:t xml:space="preserve">’ </w:t>
            </w:r>
            <w:r>
              <w:t>)</w:t>
            </w:r>
          </w:p>
        </w:tc>
        <w:tc>
          <w:tcPr>
            <w:tcW w:w="1917" w:type="dxa"/>
            <w:tcBorders>
              <w:bottom w:val="nil"/>
              <w:right w:val="nil"/>
            </w:tcBorders>
            <w:vAlign w:val="center"/>
          </w:tcPr>
          <w:p w:rsidR="00D67681" w:rsidRPr="00D67681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>RR</w:t>
            </w:r>
            <w:r>
              <w:rPr>
                <w:vertAlign w:val="subscript"/>
              </w:rPr>
              <w:t xml:space="preserve">U </w:t>
            </w:r>
            <w:r>
              <w:t>= 1</w:t>
            </w:r>
          </w:p>
        </w:tc>
        <w:tc>
          <w:tcPr>
            <w:tcW w:w="1918" w:type="dxa"/>
            <w:tcBorders>
              <w:left w:val="nil"/>
              <w:bottom w:val="nil"/>
            </w:tcBorders>
            <w:vAlign w:val="center"/>
          </w:tcPr>
          <w:p w:rsidR="00D67681" w:rsidRPr="00D67681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>RR</w:t>
            </w:r>
            <w:r>
              <w:rPr>
                <w:vertAlign w:val="subscript"/>
              </w:rPr>
              <w:t>A</w:t>
            </w:r>
            <w:r>
              <w:t xml:space="preserve"> = 1.326</w:t>
            </w:r>
          </w:p>
        </w:tc>
      </w:tr>
      <w:tr w:rsidR="00D67681" w:rsidTr="00F46CCB">
        <w:tc>
          <w:tcPr>
            <w:tcW w:w="2973" w:type="dxa"/>
            <w:tcBorders>
              <w:top w:val="nil"/>
            </w:tcBorders>
            <w:vAlign w:val="center"/>
          </w:tcPr>
          <w:p w:rsidR="00D67681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>APOE e4 carrier ( B )</w:t>
            </w:r>
          </w:p>
        </w:tc>
        <w:tc>
          <w:tcPr>
            <w:tcW w:w="191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67681" w:rsidRPr="00D67681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>RR</w:t>
            </w:r>
            <w:r>
              <w:rPr>
                <w:vertAlign w:val="subscript"/>
              </w:rPr>
              <w:t>B</w:t>
            </w:r>
            <w:r>
              <w:t xml:space="preserve"> = 3.495</w:t>
            </w:r>
          </w:p>
        </w:tc>
        <w:tc>
          <w:tcPr>
            <w:tcW w:w="1918" w:type="dxa"/>
            <w:tcBorders>
              <w:top w:val="nil"/>
              <w:left w:val="nil"/>
            </w:tcBorders>
            <w:vAlign w:val="center"/>
          </w:tcPr>
          <w:p w:rsidR="00D67681" w:rsidRPr="00D67681" w:rsidRDefault="00D67681" w:rsidP="00F46CCB">
            <w:pPr>
              <w:pStyle w:val="a6"/>
              <w:numPr>
                <w:ilvl w:val="0"/>
                <w:numId w:val="0"/>
              </w:numPr>
              <w:jc w:val="center"/>
            </w:pPr>
            <w:r>
              <w:t>RR</w:t>
            </w:r>
            <w:r>
              <w:rPr>
                <w:vertAlign w:val="subscript"/>
              </w:rPr>
              <w:t>AB</w:t>
            </w:r>
            <w:r>
              <w:t xml:space="preserve"> = 4.518</w:t>
            </w:r>
          </w:p>
        </w:tc>
      </w:tr>
    </w:tbl>
    <w:p w:rsidR="00B84688" w:rsidRDefault="00B84688" w:rsidP="00B84688">
      <w:pPr>
        <w:pStyle w:val="a7"/>
        <w:numPr>
          <w:ilvl w:val="0"/>
          <w:numId w:val="0"/>
        </w:numPr>
        <w:ind w:left="1843"/>
      </w:pPr>
    </w:p>
    <w:p w:rsidR="000A75DC" w:rsidRDefault="00B84688" w:rsidP="00B84688">
      <w:pPr>
        <w:pStyle w:val="a7"/>
      </w:pPr>
      <w:r>
        <w:rPr>
          <w:rFonts w:hint="eastAsia"/>
        </w:rPr>
        <w:t>若</w:t>
      </w:r>
      <w:r>
        <w:t>biological interaction</w:t>
      </w:r>
      <w:r>
        <w:rPr>
          <w:rFonts w:hint="eastAsia"/>
        </w:rPr>
        <w:t>不存在，則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- </m:t>
        </m:r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-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=0</m:t>
        </m:r>
      </m:oMath>
    </w:p>
    <w:p w:rsidR="00B84688" w:rsidRDefault="00B84688" w:rsidP="00B84688">
      <w:pPr>
        <w:pStyle w:val="a7"/>
      </w:pPr>
      <w:r>
        <w:rPr>
          <w:rFonts w:hint="eastAsia"/>
        </w:rPr>
        <w:t>本題上式相減為</w:t>
      </w:r>
      <w:r>
        <w:t>0.697</w:t>
      </w:r>
      <w:r>
        <w:rPr>
          <w:rFonts w:hint="eastAsia"/>
        </w:rPr>
        <w:t>，佔</w:t>
      </w:r>
      <w:r>
        <w:t>RR</w:t>
      </w:r>
      <w:r>
        <w:rPr>
          <w:vertAlign w:val="subscript"/>
        </w:rPr>
        <w:t>AB</w:t>
      </w:r>
      <w:r>
        <w:rPr>
          <w:rFonts w:hint="eastAsia"/>
        </w:rPr>
        <w:t>的</w:t>
      </w:r>
      <w:r>
        <w:t>15.43%</w:t>
      </w:r>
      <w:r>
        <w:rPr>
          <w:rFonts w:hint="eastAsia"/>
        </w:rPr>
        <w:t>。代表有</w:t>
      </w:r>
      <w:r>
        <w:t xml:space="preserve">15.43% 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是因為生物交互作用而產生。</w:t>
      </w:r>
    </w:p>
    <w:p w:rsidR="00B726CC" w:rsidRDefault="00C44CBE" w:rsidP="00D15856">
      <w:pPr>
        <w:pStyle w:val="a5"/>
        <w:jc w:val="both"/>
      </w:pPr>
      <w:r>
        <w:t xml:space="preserve">Statistical interaction </w:t>
      </w:r>
      <w:r>
        <w:sym w:font="Wingdings" w:char="F0DF"/>
      </w:r>
      <w:r>
        <w:sym w:font="Wingdings" w:char="F0E0"/>
      </w:r>
      <w:r>
        <w:t xml:space="preserve"> biological interaction</w:t>
      </w:r>
      <w:r w:rsidR="00B726CC">
        <w:t xml:space="preserve"> </w:t>
      </w:r>
      <w:r w:rsidR="00B726CC">
        <w:rPr>
          <w:rFonts w:hint="eastAsia"/>
        </w:rPr>
        <w:t>：</w:t>
      </w:r>
    </w:p>
    <w:p w:rsidR="00190813" w:rsidRDefault="00190813" w:rsidP="00190813">
      <w:pPr>
        <w:pStyle w:val="a6"/>
      </w:pPr>
      <w:r>
        <w:rPr>
          <w:rFonts w:hint="eastAsia"/>
        </w:rPr>
        <w:t>若沒有</w:t>
      </w:r>
      <w:r>
        <w:t>statistical interaction</w:t>
      </w:r>
      <w:r>
        <w:rPr>
          <w:rFonts w:hint="eastAsia"/>
        </w:rPr>
        <w:t>，則</w:t>
      </w:r>
      <w:r>
        <w:t>RR</w:t>
      </w:r>
      <w:r>
        <w:rPr>
          <w:vertAlign w:val="subscript"/>
        </w:rPr>
        <w:t>AB</w:t>
      </w:r>
      <w:r>
        <w:rPr>
          <w:rFonts w:hint="eastAsia"/>
        </w:rPr>
        <w:t>應為</w:t>
      </w:r>
      <w:r>
        <w:t>4.634</w:t>
      </w:r>
      <w:r>
        <w:rPr>
          <w:rFonts w:hint="eastAsia"/>
        </w:rPr>
        <w:t>。</w:t>
      </w:r>
    </w:p>
    <w:p w:rsidR="00190813" w:rsidRDefault="00190813" w:rsidP="00190813">
      <w:pPr>
        <w:pStyle w:val="a6"/>
      </w:pPr>
      <w:r>
        <w:rPr>
          <w:rFonts w:hint="eastAsia"/>
        </w:rPr>
        <w:t>若沒有</w:t>
      </w:r>
      <w:r>
        <w:t>biological interaction</w:t>
      </w:r>
      <w:r>
        <w:rPr>
          <w:rFonts w:hint="eastAsia"/>
        </w:rPr>
        <w:t>，則</w:t>
      </w:r>
      <w:r>
        <w:t>RR</w:t>
      </w:r>
      <w:r>
        <w:rPr>
          <w:vertAlign w:val="subscript"/>
        </w:rPr>
        <w:t>AB</w:t>
      </w:r>
      <w:r>
        <w:rPr>
          <w:rFonts w:hint="eastAsia"/>
        </w:rPr>
        <w:t>應為</w:t>
      </w:r>
      <w:r>
        <w:t>3.785</w:t>
      </w:r>
      <w:r>
        <w:rPr>
          <w:rFonts w:hint="eastAsia"/>
        </w:rPr>
        <w:t>。</w:t>
      </w:r>
    </w:p>
    <w:p w:rsidR="00190813" w:rsidRDefault="00190813" w:rsidP="00190813">
      <w:pPr>
        <w:pStyle w:val="a6"/>
      </w:pPr>
      <w:r>
        <w:t>3.785 ( no biological interaction) &lt; 4.515 ( observed ) &lt; 4.634 ( no statistical interaction)</w:t>
      </w:r>
      <w:r>
        <w:rPr>
          <w:rFonts w:hint="eastAsia"/>
        </w:rPr>
        <w:t>，代表生物交互作用與統計交互作用的</w:t>
      </w:r>
      <w:r w:rsidR="00E61B2C">
        <w:rPr>
          <w:rFonts w:hint="eastAsia"/>
        </w:rPr>
        <w:t>影響方向是反向的。</w:t>
      </w:r>
    </w:p>
    <w:p w:rsidR="00932AE0" w:rsidRDefault="00932AE0" w:rsidP="00190813">
      <w:pPr>
        <w:pStyle w:val="a6"/>
        <w:rPr>
          <w:rFonts w:hint="eastAsia"/>
        </w:rPr>
      </w:pPr>
      <w:r>
        <w:rPr>
          <w:rFonts w:hint="eastAsia"/>
        </w:rPr>
        <w:t>首先，是否具有生物交互作用，取決於其生理機轉及生物的本質。在本題中，</w:t>
      </w:r>
      <w:r>
        <w:t>APOE status</w:t>
      </w:r>
      <w:r>
        <w:rPr>
          <w:rFonts w:hint="eastAsia"/>
        </w:rPr>
        <w:t>與性別之間的交互作用不一定單純</w:t>
      </w:r>
      <w:r w:rsidR="00AB320D">
        <w:rPr>
          <w:rFonts w:hint="eastAsia"/>
        </w:rPr>
        <w:t>地符合相加效應，而可能有更複雜的機轉。是故本題計算生物交互用的方向及大小，不一定可真實反應其兩變項生理機轉的本質。</w:t>
      </w:r>
    </w:p>
    <w:p w:rsidR="00AB320D" w:rsidRDefault="00AB320D" w:rsidP="00190813">
      <w:pPr>
        <w:pStyle w:val="a6"/>
        <w:rPr>
          <w:rFonts w:hint="eastAsia"/>
        </w:rPr>
      </w:pPr>
      <w:r>
        <w:rPr>
          <w:rFonts w:hint="eastAsia"/>
        </w:rPr>
        <w:t>此外，統計的交互作用是否存在取決於模型的選擇，本題之模型為羅吉斯回歸，兩變項是否具有統計交互作用視其是否偏離相乘效應而定。受限於資料樣態和格式，羅吉斯回歸或為本題最適合的模型，然而此模型不一定可真實反應兩變項與</w:t>
      </w:r>
      <w:r>
        <w:t>AD</w:t>
      </w:r>
      <w:r>
        <w:rPr>
          <w:rFonts w:hint="eastAsia"/>
        </w:rPr>
        <w:t>的關係。</w:t>
      </w:r>
    </w:p>
    <w:p w:rsidR="001F0AFB" w:rsidRDefault="001F0AFB" w:rsidP="00D15856">
      <w:pPr>
        <w:pStyle w:val="a5"/>
        <w:jc w:val="both"/>
      </w:pPr>
      <w:r>
        <w:t>Code</w:t>
      </w:r>
      <w:r>
        <w:rPr>
          <w:rFonts w:hint="eastAsia"/>
        </w:rPr>
        <w:t>：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q3 : biological interaction */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48C27"/>
          <w:kern w:val="0"/>
          <w:sz w:val="18"/>
          <w:szCs w:val="18"/>
        </w:rPr>
        <w:t>"q3"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iml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1.326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3.495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lastRenderedPageBreak/>
        <w:t xml:space="preserve">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4.518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diff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((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+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-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));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percent_diff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abs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>diff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</w:p>
    <w:p w:rsidR="001F0AFB" w:rsidRPr="001F0AFB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1F0AFB">
        <w:rPr>
          <w:rFonts w:ascii="Menlo" w:hAnsi="Menlo" w:cs="Menlo"/>
          <w:color w:val="4B69C6"/>
          <w:kern w:val="0"/>
          <w:sz w:val="18"/>
          <w:szCs w:val="18"/>
        </w:rPr>
        <w:t>print</w:t>
      </w:r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rr_ab</w:t>
      </w:r>
      <w:proofErr w:type="spellEnd"/>
      <w:r w:rsidRPr="001F0AFB">
        <w:rPr>
          <w:rFonts w:ascii="Menlo" w:hAnsi="Menlo" w:cs="Menlo"/>
          <w:color w:val="333333"/>
          <w:kern w:val="0"/>
          <w:sz w:val="18"/>
          <w:szCs w:val="18"/>
        </w:rPr>
        <w:t xml:space="preserve"> diff </w:t>
      </w:r>
      <w:proofErr w:type="spellStart"/>
      <w:r w:rsidRPr="001F0AFB">
        <w:rPr>
          <w:rFonts w:ascii="Menlo" w:hAnsi="Menlo" w:cs="Menlo"/>
          <w:color w:val="333333"/>
          <w:kern w:val="0"/>
          <w:sz w:val="18"/>
          <w:szCs w:val="18"/>
        </w:rPr>
        <w:t>percent_diff</w:t>
      </w:r>
      <w:proofErr w:type="spellEnd"/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B726CC" w:rsidRPr="00C44CBE" w:rsidRDefault="001F0AFB" w:rsidP="00D15856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1F0AFB">
        <w:rPr>
          <w:rFonts w:ascii="Menlo" w:hAnsi="Menlo" w:cs="Menlo"/>
          <w:b/>
          <w:bCs/>
          <w:color w:val="AA3731"/>
          <w:kern w:val="0"/>
          <w:sz w:val="18"/>
          <w:szCs w:val="18"/>
        </w:rPr>
        <w:t>quit</w:t>
      </w:r>
      <w:r w:rsidRPr="001F0AFB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sectPr w:rsidR="00B726CC" w:rsidRPr="00C44CBE" w:rsidSect="00795452">
      <w:footerReference w:type="even" r:id="rId25"/>
      <w:footerReference w:type="default" r:id="rId26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E2351" w:rsidRDefault="008E2351" w:rsidP="001C737F">
      <w:r>
        <w:separator/>
      </w:r>
    </w:p>
    <w:p w:rsidR="008E2351" w:rsidRDefault="008E2351"/>
    <w:p w:rsidR="008E2351" w:rsidRDefault="008E2351"/>
    <w:p w:rsidR="008E2351" w:rsidRDefault="008E2351"/>
  </w:endnote>
  <w:endnote w:type="continuationSeparator" w:id="0">
    <w:p w:rsidR="008E2351" w:rsidRDefault="008E2351" w:rsidP="001C737F">
      <w:r>
        <w:continuationSeparator/>
      </w:r>
    </w:p>
    <w:p w:rsidR="008E2351" w:rsidRDefault="008E2351"/>
    <w:p w:rsidR="008E2351" w:rsidRDefault="008E2351"/>
    <w:p w:rsidR="008E2351" w:rsidRDefault="008E23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 TC">
    <w:altName w:val="微軟正黑體"/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640A06" w:rsidRDefault="00640A06">
    <w:pPr>
      <w:pStyle w:val="af0"/>
    </w:pPr>
  </w:p>
  <w:p w:rsidR="00640A06" w:rsidRDefault="00640A06"/>
  <w:p w:rsidR="00640A06" w:rsidRDefault="00640A06"/>
  <w:p w:rsidR="00640A06" w:rsidRDefault="00640A0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0084846"/>
      <w:docPartObj>
        <w:docPartGallery w:val="Page Numbers (Bottom of Page)"/>
        <w:docPartUnique/>
      </w:docPartObj>
    </w:sdtPr>
    <w:sdtContent>
      <w:p w:rsidR="00640A06" w:rsidRDefault="00640A0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:rsidR="00640A06" w:rsidRDefault="00640A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E2351" w:rsidRDefault="008E2351" w:rsidP="001C737F">
      <w:r>
        <w:separator/>
      </w:r>
    </w:p>
    <w:p w:rsidR="008E2351" w:rsidRDefault="008E2351"/>
    <w:p w:rsidR="008E2351" w:rsidRDefault="008E2351"/>
    <w:p w:rsidR="008E2351" w:rsidRDefault="008E2351"/>
  </w:footnote>
  <w:footnote w:type="continuationSeparator" w:id="0">
    <w:p w:rsidR="008E2351" w:rsidRDefault="008E2351" w:rsidP="001C737F">
      <w:r>
        <w:continuationSeparator/>
      </w:r>
    </w:p>
    <w:p w:rsidR="008E2351" w:rsidRDefault="008E2351"/>
    <w:p w:rsidR="008E2351" w:rsidRDefault="008E2351"/>
    <w:p w:rsidR="008E2351" w:rsidRDefault="008E235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CDA1BA8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7BA267A6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D640D7FC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7AA820EC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33268720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AA04C86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C6A88E0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F101C2C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0089950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24542068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9C40EB7E"/>
    <w:lvl w:ilvl="0" w:tplc="05107652">
      <w:start w:val="1"/>
      <w:numFmt w:val="upperRoman"/>
      <w:pStyle w:val="a"/>
      <w:lvlText w:val="%1."/>
      <w:lvlJc w:val="left"/>
      <w:pPr>
        <w:ind w:left="2748" w:hanging="480"/>
      </w:pPr>
    </w:lvl>
    <w:lvl w:ilvl="1" w:tplc="04090019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424A4E5A"/>
    <w:multiLevelType w:val="multilevel"/>
    <w:tmpl w:val="9C40EB7E"/>
    <w:styleLink w:val="1"/>
    <w:lvl w:ilvl="0">
      <w:start w:val="1"/>
      <w:numFmt w:val="upperRoman"/>
      <w:lvlText w:val="%1."/>
      <w:lvlJc w:val="left"/>
      <w:pPr>
        <w:ind w:left="2748" w:hanging="480"/>
      </w:pPr>
    </w:lvl>
    <w:lvl w:ilvl="1">
      <w:start w:val="1"/>
      <w:numFmt w:val="ideographTraditional"/>
      <w:lvlText w:val="%2、"/>
      <w:lvlJc w:val="left"/>
      <w:pPr>
        <w:ind w:left="3228" w:hanging="480"/>
      </w:pPr>
    </w:lvl>
    <w:lvl w:ilvl="2">
      <w:start w:val="1"/>
      <w:numFmt w:val="lowerRoman"/>
      <w:lvlText w:val="%3."/>
      <w:lvlJc w:val="right"/>
      <w:pPr>
        <w:ind w:left="3708" w:hanging="480"/>
      </w:pPr>
    </w:lvl>
    <w:lvl w:ilvl="3">
      <w:start w:val="1"/>
      <w:numFmt w:val="decimal"/>
      <w:lvlText w:val="%4."/>
      <w:lvlJc w:val="left"/>
      <w:pPr>
        <w:ind w:left="4188" w:hanging="480"/>
      </w:pPr>
    </w:lvl>
    <w:lvl w:ilvl="4">
      <w:start w:val="1"/>
      <w:numFmt w:val="ideographTraditional"/>
      <w:lvlText w:val="%5、"/>
      <w:lvlJc w:val="left"/>
      <w:pPr>
        <w:ind w:left="4668" w:hanging="480"/>
      </w:pPr>
    </w:lvl>
    <w:lvl w:ilvl="5">
      <w:start w:val="1"/>
      <w:numFmt w:val="lowerRoman"/>
      <w:lvlText w:val="%6."/>
      <w:lvlJc w:val="right"/>
      <w:pPr>
        <w:ind w:left="5148" w:hanging="480"/>
      </w:pPr>
    </w:lvl>
    <w:lvl w:ilvl="6">
      <w:start w:val="1"/>
      <w:numFmt w:val="decimal"/>
      <w:lvlText w:val="%7."/>
      <w:lvlJc w:val="left"/>
      <w:pPr>
        <w:ind w:left="5628" w:hanging="480"/>
      </w:pPr>
    </w:lvl>
    <w:lvl w:ilvl="7">
      <w:start w:val="1"/>
      <w:numFmt w:val="ideographTraditional"/>
      <w:lvlText w:val="%8、"/>
      <w:lvlJc w:val="left"/>
      <w:pPr>
        <w:ind w:left="6108" w:hanging="480"/>
      </w:pPr>
    </w:lvl>
    <w:lvl w:ilvl="8">
      <w:start w:val="1"/>
      <w:numFmt w:val="lowerRoman"/>
      <w:lvlText w:val="%9."/>
      <w:lvlJc w:val="right"/>
      <w:pPr>
        <w:ind w:left="6588" w:hanging="480"/>
      </w:pPr>
    </w:lvl>
  </w:abstractNum>
  <w:abstractNum w:abstractNumId="13" w15:restartNumberingAfterBreak="0">
    <w:nsid w:val="4A840139"/>
    <w:multiLevelType w:val="hybridMultilevel"/>
    <w:tmpl w:val="EC34345A"/>
    <w:lvl w:ilvl="0" w:tplc="9600FA38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114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16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46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540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70182126">
    <w:abstractNumId w:val="14"/>
  </w:num>
  <w:num w:numId="2" w16cid:durableId="960573896">
    <w:abstractNumId w:val="15"/>
  </w:num>
  <w:num w:numId="3" w16cid:durableId="111754392">
    <w:abstractNumId w:val="10"/>
  </w:num>
  <w:num w:numId="4" w16cid:durableId="1114401504">
    <w:abstractNumId w:val="11"/>
  </w:num>
  <w:num w:numId="5" w16cid:durableId="1324703533">
    <w:abstractNumId w:val="10"/>
    <w:lvlOverride w:ilvl="0">
      <w:startOverride w:val="1"/>
    </w:lvlOverride>
  </w:num>
  <w:num w:numId="6" w16cid:durableId="1424843114">
    <w:abstractNumId w:val="10"/>
    <w:lvlOverride w:ilvl="0">
      <w:startOverride w:val="1"/>
    </w:lvlOverride>
  </w:num>
  <w:num w:numId="7" w16cid:durableId="2055303091">
    <w:abstractNumId w:val="10"/>
    <w:lvlOverride w:ilvl="0">
      <w:startOverride w:val="1"/>
    </w:lvlOverride>
  </w:num>
  <w:num w:numId="8" w16cid:durableId="1897085676">
    <w:abstractNumId w:val="10"/>
    <w:lvlOverride w:ilvl="0">
      <w:startOverride w:val="1"/>
    </w:lvlOverride>
  </w:num>
  <w:num w:numId="9" w16cid:durableId="17245767">
    <w:abstractNumId w:val="10"/>
    <w:lvlOverride w:ilvl="0">
      <w:startOverride w:val="1"/>
    </w:lvlOverride>
  </w:num>
  <w:num w:numId="10" w16cid:durableId="835346931">
    <w:abstractNumId w:val="10"/>
    <w:lvlOverride w:ilvl="0">
      <w:startOverride w:val="1"/>
    </w:lvlOverride>
  </w:num>
  <w:num w:numId="11" w16cid:durableId="1128276246">
    <w:abstractNumId w:val="4"/>
  </w:num>
  <w:num w:numId="12" w16cid:durableId="809324153">
    <w:abstractNumId w:val="5"/>
  </w:num>
  <w:num w:numId="13" w16cid:durableId="1247763115">
    <w:abstractNumId w:val="6"/>
  </w:num>
  <w:num w:numId="14" w16cid:durableId="220947879">
    <w:abstractNumId w:val="7"/>
  </w:num>
  <w:num w:numId="15" w16cid:durableId="1264342961">
    <w:abstractNumId w:val="9"/>
  </w:num>
  <w:num w:numId="16" w16cid:durableId="709453643">
    <w:abstractNumId w:val="0"/>
  </w:num>
  <w:num w:numId="17" w16cid:durableId="1232539240">
    <w:abstractNumId w:val="1"/>
  </w:num>
  <w:num w:numId="18" w16cid:durableId="836847354">
    <w:abstractNumId w:val="2"/>
  </w:num>
  <w:num w:numId="19" w16cid:durableId="100036003">
    <w:abstractNumId w:val="3"/>
  </w:num>
  <w:num w:numId="20" w16cid:durableId="795678677">
    <w:abstractNumId w:val="8"/>
  </w:num>
  <w:num w:numId="21" w16cid:durableId="2098206006">
    <w:abstractNumId w:val="10"/>
    <w:lvlOverride w:ilvl="0">
      <w:startOverride w:val="1"/>
    </w:lvlOverride>
  </w:num>
  <w:num w:numId="22" w16cid:durableId="1153257930">
    <w:abstractNumId w:val="10"/>
    <w:lvlOverride w:ilvl="0">
      <w:startOverride w:val="1"/>
    </w:lvlOverride>
  </w:num>
  <w:num w:numId="23" w16cid:durableId="1652100199">
    <w:abstractNumId w:val="10"/>
    <w:lvlOverride w:ilvl="0">
      <w:startOverride w:val="1"/>
    </w:lvlOverride>
  </w:num>
  <w:num w:numId="24" w16cid:durableId="827592049">
    <w:abstractNumId w:val="10"/>
    <w:lvlOverride w:ilvl="0">
      <w:startOverride w:val="1"/>
    </w:lvlOverride>
  </w:num>
  <w:num w:numId="25" w16cid:durableId="1089423319">
    <w:abstractNumId w:val="10"/>
    <w:lvlOverride w:ilvl="0">
      <w:startOverride w:val="1"/>
    </w:lvlOverride>
  </w:num>
  <w:num w:numId="26" w16cid:durableId="2119333118">
    <w:abstractNumId w:val="10"/>
    <w:lvlOverride w:ilvl="0">
      <w:startOverride w:val="1"/>
    </w:lvlOverride>
  </w:num>
  <w:num w:numId="27" w16cid:durableId="2023513274">
    <w:abstractNumId w:val="10"/>
    <w:lvlOverride w:ilvl="0">
      <w:startOverride w:val="1"/>
    </w:lvlOverride>
  </w:num>
  <w:num w:numId="28" w16cid:durableId="557281284">
    <w:abstractNumId w:val="12"/>
  </w:num>
  <w:num w:numId="29" w16cid:durableId="1922593015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5A5"/>
    <w:rsid w:val="00000AE5"/>
    <w:rsid w:val="000064FA"/>
    <w:rsid w:val="00011A5A"/>
    <w:rsid w:val="00030A45"/>
    <w:rsid w:val="00031E77"/>
    <w:rsid w:val="00034311"/>
    <w:rsid w:val="000360E0"/>
    <w:rsid w:val="00037745"/>
    <w:rsid w:val="00040EF7"/>
    <w:rsid w:val="00041CFB"/>
    <w:rsid w:val="00043549"/>
    <w:rsid w:val="00045309"/>
    <w:rsid w:val="00047FF9"/>
    <w:rsid w:val="00050CD8"/>
    <w:rsid w:val="00056EE0"/>
    <w:rsid w:val="0006093C"/>
    <w:rsid w:val="00061C70"/>
    <w:rsid w:val="00071B58"/>
    <w:rsid w:val="00074625"/>
    <w:rsid w:val="0007469F"/>
    <w:rsid w:val="00074AAC"/>
    <w:rsid w:val="0007585C"/>
    <w:rsid w:val="00080111"/>
    <w:rsid w:val="00085165"/>
    <w:rsid w:val="00087240"/>
    <w:rsid w:val="00091CB7"/>
    <w:rsid w:val="0009319E"/>
    <w:rsid w:val="00094ACA"/>
    <w:rsid w:val="000A2253"/>
    <w:rsid w:val="000A2F72"/>
    <w:rsid w:val="000A66AA"/>
    <w:rsid w:val="000A75DC"/>
    <w:rsid w:val="000B2FC5"/>
    <w:rsid w:val="000B44DC"/>
    <w:rsid w:val="000B4CDB"/>
    <w:rsid w:val="000B7F92"/>
    <w:rsid w:val="000C007D"/>
    <w:rsid w:val="000C2FF3"/>
    <w:rsid w:val="000C6862"/>
    <w:rsid w:val="000C6C42"/>
    <w:rsid w:val="000D018D"/>
    <w:rsid w:val="000D20D4"/>
    <w:rsid w:val="000D3CB8"/>
    <w:rsid w:val="000E00E0"/>
    <w:rsid w:val="000E07D0"/>
    <w:rsid w:val="000E0D55"/>
    <w:rsid w:val="000E6799"/>
    <w:rsid w:val="000F0F45"/>
    <w:rsid w:val="000F6649"/>
    <w:rsid w:val="001032A1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5A89"/>
    <w:rsid w:val="0015067F"/>
    <w:rsid w:val="001517D4"/>
    <w:rsid w:val="001562E2"/>
    <w:rsid w:val="001642F4"/>
    <w:rsid w:val="001677F4"/>
    <w:rsid w:val="00170B79"/>
    <w:rsid w:val="0017167C"/>
    <w:rsid w:val="001740E1"/>
    <w:rsid w:val="001765D1"/>
    <w:rsid w:val="00186405"/>
    <w:rsid w:val="00186736"/>
    <w:rsid w:val="00186ED4"/>
    <w:rsid w:val="00187694"/>
    <w:rsid w:val="00190813"/>
    <w:rsid w:val="00193E65"/>
    <w:rsid w:val="001A3831"/>
    <w:rsid w:val="001A562C"/>
    <w:rsid w:val="001A6B3E"/>
    <w:rsid w:val="001B3057"/>
    <w:rsid w:val="001C34C6"/>
    <w:rsid w:val="001C5CEE"/>
    <w:rsid w:val="001C737F"/>
    <w:rsid w:val="001C7EAD"/>
    <w:rsid w:val="001D00F2"/>
    <w:rsid w:val="001D33E0"/>
    <w:rsid w:val="001E6A01"/>
    <w:rsid w:val="001F0AFB"/>
    <w:rsid w:val="001F2E5E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5068E"/>
    <w:rsid w:val="002525F7"/>
    <w:rsid w:val="00263024"/>
    <w:rsid w:val="002757D1"/>
    <w:rsid w:val="00281BFB"/>
    <w:rsid w:val="00283E57"/>
    <w:rsid w:val="002A061B"/>
    <w:rsid w:val="002A06A2"/>
    <w:rsid w:val="002A11EB"/>
    <w:rsid w:val="002A18C2"/>
    <w:rsid w:val="002A4D83"/>
    <w:rsid w:val="002B2F82"/>
    <w:rsid w:val="002B402E"/>
    <w:rsid w:val="002B5D67"/>
    <w:rsid w:val="002C0DCA"/>
    <w:rsid w:val="002C37BA"/>
    <w:rsid w:val="002C6A9A"/>
    <w:rsid w:val="002D15F6"/>
    <w:rsid w:val="002D17A2"/>
    <w:rsid w:val="002E1C2D"/>
    <w:rsid w:val="002E4E2F"/>
    <w:rsid w:val="002E503A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10F7"/>
    <w:rsid w:val="003234B1"/>
    <w:rsid w:val="00323558"/>
    <w:rsid w:val="00323990"/>
    <w:rsid w:val="00331992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6BBF"/>
    <w:rsid w:val="00377800"/>
    <w:rsid w:val="0038017A"/>
    <w:rsid w:val="0038019E"/>
    <w:rsid w:val="00386B86"/>
    <w:rsid w:val="00395FB2"/>
    <w:rsid w:val="003A432F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3F8E"/>
    <w:rsid w:val="003F028D"/>
    <w:rsid w:val="003F3CCA"/>
    <w:rsid w:val="004038CE"/>
    <w:rsid w:val="00407CDB"/>
    <w:rsid w:val="00410248"/>
    <w:rsid w:val="00416936"/>
    <w:rsid w:val="004251F4"/>
    <w:rsid w:val="004260B9"/>
    <w:rsid w:val="00426213"/>
    <w:rsid w:val="004328C6"/>
    <w:rsid w:val="00433553"/>
    <w:rsid w:val="00434015"/>
    <w:rsid w:val="00435D1A"/>
    <w:rsid w:val="00440B7E"/>
    <w:rsid w:val="00441012"/>
    <w:rsid w:val="004418D5"/>
    <w:rsid w:val="00445464"/>
    <w:rsid w:val="00447434"/>
    <w:rsid w:val="00447EAA"/>
    <w:rsid w:val="00450A17"/>
    <w:rsid w:val="0046743E"/>
    <w:rsid w:val="00471893"/>
    <w:rsid w:val="00472BA6"/>
    <w:rsid w:val="004743E1"/>
    <w:rsid w:val="004758EA"/>
    <w:rsid w:val="00482646"/>
    <w:rsid w:val="004914F3"/>
    <w:rsid w:val="00492BEF"/>
    <w:rsid w:val="00493AF1"/>
    <w:rsid w:val="004B2CC0"/>
    <w:rsid w:val="004B7FA9"/>
    <w:rsid w:val="004C61BE"/>
    <w:rsid w:val="004D2599"/>
    <w:rsid w:val="004D3F4E"/>
    <w:rsid w:val="004D4C1F"/>
    <w:rsid w:val="004D5359"/>
    <w:rsid w:val="004E146C"/>
    <w:rsid w:val="004E31B4"/>
    <w:rsid w:val="004E4C28"/>
    <w:rsid w:val="004E6E52"/>
    <w:rsid w:val="004E6F68"/>
    <w:rsid w:val="004E7677"/>
    <w:rsid w:val="004E7750"/>
    <w:rsid w:val="004F2A94"/>
    <w:rsid w:val="004F5798"/>
    <w:rsid w:val="004F7137"/>
    <w:rsid w:val="00500D45"/>
    <w:rsid w:val="00501A04"/>
    <w:rsid w:val="00512442"/>
    <w:rsid w:val="00514548"/>
    <w:rsid w:val="00520A08"/>
    <w:rsid w:val="00521308"/>
    <w:rsid w:val="005226E1"/>
    <w:rsid w:val="00524697"/>
    <w:rsid w:val="005338E8"/>
    <w:rsid w:val="00536873"/>
    <w:rsid w:val="00536ACD"/>
    <w:rsid w:val="00550D1B"/>
    <w:rsid w:val="00551FD2"/>
    <w:rsid w:val="00552E3E"/>
    <w:rsid w:val="00555BB8"/>
    <w:rsid w:val="00560C3D"/>
    <w:rsid w:val="005621F9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4A8"/>
    <w:rsid w:val="005A256E"/>
    <w:rsid w:val="005B5170"/>
    <w:rsid w:val="005B62D5"/>
    <w:rsid w:val="005B675F"/>
    <w:rsid w:val="005C3AF0"/>
    <w:rsid w:val="005C44E6"/>
    <w:rsid w:val="005D1532"/>
    <w:rsid w:val="005D2C15"/>
    <w:rsid w:val="005D4748"/>
    <w:rsid w:val="005E6977"/>
    <w:rsid w:val="005F184B"/>
    <w:rsid w:val="005F19B0"/>
    <w:rsid w:val="005F5655"/>
    <w:rsid w:val="005F7DBA"/>
    <w:rsid w:val="00606A5D"/>
    <w:rsid w:val="006208D3"/>
    <w:rsid w:val="0062414B"/>
    <w:rsid w:val="00624A1A"/>
    <w:rsid w:val="00625023"/>
    <w:rsid w:val="00626CE4"/>
    <w:rsid w:val="006311AF"/>
    <w:rsid w:val="00632EA4"/>
    <w:rsid w:val="00640A06"/>
    <w:rsid w:val="00643816"/>
    <w:rsid w:val="00643CAD"/>
    <w:rsid w:val="006441FC"/>
    <w:rsid w:val="006478B3"/>
    <w:rsid w:val="00650901"/>
    <w:rsid w:val="00656A11"/>
    <w:rsid w:val="006628CE"/>
    <w:rsid w:val="00663CD0"/>
    <w:rsid w:val="00665423"/>
    <w:rsid w:val="006668ED"/>
    <w:rsid w:val="00667322"/>
    <w:rsid w:val="00673569"/>
    <w:rsid w:val="006739DA"/>
    <w:rsid w:val="00674FD7"/>
    <w:rsid w:val="0067563F"/>
    <w:rsid w:val="006761F1"/>
    <w:rsid w:val="006837DB"/>
    <w:rsid w:val="00686ACC"/>
    <w:rsid w:val="006915DC"/>
    <w:rsid w:val="00696D04"/>
    <w:rsid w:val="006977DF"/>
    <w:rsid w:val="006B0E5B"/>
    <w:rsid w:val="006B2A8D"/>
    <w:rsid w:val="006B32CB"/>
    <w:rsid w:val="006B4BF8"/>
    <w:rsid w:val="006B4C6A"/>
    <w:rsid w:val="006B575B"/>
    <w:rsid w:val="006B78E3"/>
    <w:rsid w:val="006C01F3"/>
    <w:rsid w:val="006D7F7E"/>
    <w:rsid w:val="006E5326"/>
    <w:rsid w:val="006E5A1D"/>
    <w:rsid w:val="006F3D07"/>
    <w:rsid w:val="0070284E"/>
    <w:rsid w:val="007028FC"/>
    <w:rsid w:val="00704C9D"/>
    <w:rsid w:val="00705ACB"/>
    <w:rsid w:val="0071307E"/>
    <w:rsid w:val="007229C8"/>
    <w:rsid w:val="007253BC"/>
    <w:rsid w:val="00730B9A"/>
    <w:rsid w:val="00733DAE"/>
    <w:rsid w:val="00741C4F"/>
    <w:rsid w:val="007449CF"/>
    <w:rsid w:val="00751D71"/>
    <w:rsid w:val="00754A8A"/>
    <w:rsid w:val="00762E19"/>
    <w:rsid w:val="00764E7E"/>
    <w:rsid w:val="007704CB"/>
    <w:rsid w:val="007725D5"/>
    <w:rsid w:val="0078109E"/>
    <w:rsid w:val="007908FD"/>
    <w:rsid w:val="007944FB"/>
    <w:rsid w:val="00795452"/>
    <w:rsid w:val="00795C83"/>
    <w:rsid w:val="007A0AE0"/>
    <w:rsid w:val="007A19AD"/>
    <w:rsid w:val="007A4202"/>
    <w:rsid w:val="007B08AC"/>
    <w:rsid w:val="007B1B9F"/>
    <w:rsid w:val="007B2524"/>
    <w:rsid w:val="007B2E93"/>
    <w:rsid w:val="007B482F"/>
    <w:rsid w:val="007C6544"/>
    <w:rsid w:val="007D495D"/>
    <w:rsid w:val="007D6066"/>
    <w:rsid w:val="007D77C9"/>
    <w:rsid w:val="007E0348"/>
    <w:rsid w:val="007E285F"/>
    <w:rsid w:val="007E6A85"/>
    <w:rsid w:val="007F1762"/>
    <w:rsid w:val="007F33C7"/>
    <w:rsid w:val="007F3885"/>
    <w:rsid w:val="007F3ADE"/>
    <w:rsid w:val="007F53A6"/>
    <w:rsid w:val="007F5505"/>
    <w:rsid w:val="00811E72"/>
    <w:rsid w:val="00817CF1"/>
    <w:rsid w:val="00821C9C"/>
    <w:rsid w:val="00826173"/>
    <w:rsid w:val="00831367"/>
    <w:rsid w:val="00835549"/>
    <w:rsid w:val="00837513"/>
    <w:rsid w:val="008478DD"/>
    <w:rsid w:val="00853218"/>
    <w:rsid w:val="00855EF8"/>
    <w:rsid w:val="0085779F"/>
    <w:rsid w:val="00857A27"/>
    <w:rsid w:val="00866594"/>
    <w:rsid w:val="00867166"/>
    <w:rsid w:val="008671E6"/>
    <w:rsid w:val="00873303"/>
    <w:rsid w:val="008733FD"/>
    <w:rsid w:val="00873D3B"/>
    <w:rsid w:val="008766E7"/>
    <w:rsid w:val="0088288A"/>
    <w:rsid w:val="0088355E"/>
    <w:rsid w:val="00892795"/>
    <w:rsid w:val="008940F1"/>
    <w:rsid w:val="00895CEF"/>
    <w:rsid w:val="008970BF"/>
    <w:rsid w:val="008977B7"/>
    <w:rsid w:val="008A0284"/>
    <w:rsid w:val="008A1495"/>
    <w:rsid w:val="008A18DB"/>
    <w:rsid w:val="008B6F12"/>
    <w:rsid w:val="008C216F"/>
    <w:rsid w:val="008D1D50"/>
    <w:rsid w:val="008E05A2"/>
    <w:rsid w:val="008E075B"/>
    <w:rsid w:val="008E2351"/>
    <w:rsid w:val="008E27A6"/>
    <w:rsid w:val="008E38F3"/>
    <w:rsid w:val="008F48C6"/>
    <w:rsid w:val="008F68FB"/>
    <w:rsid w:val="008F6E06"/>
    <w:rsid w:val="008F7E15"/>
    <w:rsid w:val="00900B42"/>
    <w:rsid w:val="009104A7"/>
    <w:rsid w:val="009114AA"/>
    <w:rsid w:val="00915454"/>
    <w:rsid w:val="0091629B"/>
    <w:rsid w:val="009167F4"/>
    <w:rsid w:val="00917D51"/>
    <w:rsid w:val="009272C4"/>
    <w:rsid w:val="00932AE0"/>
    <w:rsid w:val="00936C4C"/>
    <w:rsid w:val="00937D43"/>
    <w:rsid w:val="00942D23"/>
    <w:rsid w:val="00944318"/>
    <w:rsid w:val="00945546"/>
    <w:rsid w:val="00947295"/>
    <w:rsid w:val="00954609"/>
    <w:rsid w:val="009567D5"/>
    <w:rsid w:val="00960E06"/>
    <w:rsid w:val="009678CE"/>
    <w:rsid w:val="00971F34"/>
    <w:rsid w:val="00976797"/>
    <w:rsid w:val="00980514"/>
    <w:rsid w:val="00980C38"/>
    <w:rsid w:val="00981DBE"/>
    <w:rsid w:val="009A3906"/>
    <w:rsid w:val="009A3E81"/>
    <w:rsid w:val="009A5A5E"/>
    <w:rsid w:val="009B63F1"/>
    <w:rsid w:val="009C4720"/>
    <w:rsid w:val="009C73C1"/>
    <w:rsid w:val="009D0995"/>
    <w:rsid w:val="009D1319"/>
    <w:rsid w:val="009D2477"/>
    <w:rsid w:val="009E1B5B"/>
    <w:rsid w:val="009F1BE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4F06"/>
    <w:rsid w:val="00A61A4B"/>
    <w:rsid w:val="00A64E87"/>
    <w:rsid w:val="00A6586B"/>
    <w:rsid w:val="00A76625"/>
    <w:rsid w:val="00A77EFF"/>
    <w:rsid w:val="00A81E02"/>
    <w:rsid w:val="00A870AD"/>
    <w:rsid w:val="00A87B69"/>
    <w:rsid w:val="00A92DBD"/>
    <w:rsid w:val="00A95385"/>
    <w:rsid w:val="00AA77C6"/>
    <w:rsid w:val="00AB320D"/>
    <w:rsid w:val="00AB6A90"/>
    <w:rsid w:val="00AC0EA3"/>
    <w:rsid w:val="00AC5B84"/>
    <w:rsid w:val="00AD2433"/>
    <w:rsid w:val="00AE0DF0"/>
    <w:rsid w:val="00AE1F2D"/>
    <w:rsid w:val="00AE2A66"/>
    <w:rsid w:val="00AE3BFA"/>
    <w:rsid w:val="00AE48B9"/>
    <w:rsid w:val="00AF0219"/>
    <w:rsid w:val="00AF4178"/>
    <w:rsid w:val="00AF65E4"/>
    <w:rsid w:val="00B03DC2"/>
    <w:rsid w:val="00B10427"/>
    <w:rsid w:val="00B10EC4"/>
    <w:rsid w:val="00B157FD"/>
    <w:rsid w:val="00B22A7B"/>
    <w:rsid w:val="00B309C5"/>
    <w:rsid w:val="00B3200A"/>
    <w:rsid w:val="00B33557"/>
    <w:rsid w:val="00B3384A"/>
    <w:rsid w:val="00B35F16"/>
    <w:rsid w:val="00B4234E"/>
    <w:rsid w:val="00B45D08"/>
    <w:rsid w:val="00B470A2"/>
    <w:rsid w:val="00B472E4"/>
    <w:rsid w:val="00B52A79"/>
    <w:rsid w:val="00B55684"/>
    <w:rsid w:val="00B56468"/>
    <w:rsid w:val="00B62EFA"/>
    <w:rsid w:val="00B63BEB"/>
    <w:rsid w:val="00B6724F"/>
    <w:rsid w:val="00B70E30"/>
    <w:rsid w:val="00B72422"/>
    <w:rsid w:val="00B726CC"/>
    <w:rsid w:val="00B75EE9"/>
    <w:rsid w:val="00B807FD"/>
    <w:rsid w:val="00B81943"/>
    <w:rsid w:val="00B819CC"/>
    <w:rsid w:val="00B84688"/>
    <w:rsid w:val="00B850B2"/>
    <w:rsid w:val="00B91A54"/>
    <w:rsid w:val="00B94380"/>
    <w:rsid w:val="00B96286"/>
    <w:rsid w:val="00BA34B1"/>
    <w:rsid w:val="00BA3746"/>
    <w:rsid w:val="00BA3C14"/>
    <w:rsid w:val="00BB0CEA"/>
    <w:rsid w:val="00BB5F31"/>
    <w:rsid w:val="00BC2395"/>
    <w:rsid w:val="00BD3E6E"/>
    <w:rsid w:val="00BE1084"/>
    <w:rsid w:val="00BE1D82"/>
    <w:rsid w:val="00BE45A5"/>
    <w:rsid w:val="00BF0F60"/>
    <w:rsid w:val="00BF1B25"/>
    <w:rsid w:val="00BF4EDC"/>
    <w:rsid w:val="00BF6436"/>
    <w:rsid w:val="00BF747D"/>
    <w:rsid w:val="00C0758B"/>
    <w:rsid w:val="00C10B7E"/>
    <w:rsid w:val="00C117D6"/>
    <w:rsid w:val="00C11924"/>
    <w:rsid w:val="00C12085"/>
    <w:rsid w:val="00C13391"/>
    <w:rsid w:val="00C14DC9"/>
    <w:rsid w:val="00C16DF0"/>
    <w:rsid w:val="00C20B32"/>
    <w:rsid w:val="00C24849"/>
    <w:rsid w:val="00C2664E"/>
    <w:rsid w:val="00C275E4"/>
    <w:rsid w:val="00C318EC"/>
    <w:rsid w:val="00C33842"/>
    <w:rsid w:val="00C362A2"/>
    <w:rsid w:val="00C37492"/>
    <w:rsid w:val="00C41CC2"/>
    <w:rsid w:val="00C41E11"/>
    <w:rsid w:val="00C44CBE"/>
    <w:rsid w:val="00C45BA3"/>
    <w:rsid w:val="00C538DE"/>
    <w:rsid w:val="00C53A18"/>
    <w:rsid w:val="00C5734E"/>
    <w:rsid w:val="00C64E80"/>
    <w:rsid w:val="00C6772B"/>
    <w:rsid w:val="00C744E4"/>
    <w:rsid w:val="00C76E25"/>
    <w:rsid w:val="00C773B9"/>
    <w:rsid w:val="00C823BD"/>
    <w:rsid w:val="00C8307F"/>
    <w:rsid w:val="00C83DEB"/>
    <w:rsid w:val="00C9029B"/>
    <w:rsid w:val="00C96721"/>
    <w:rsid w:val="00C97435"/>
    <w:rsid w:val="00CA2C48"/>
    <w:rsid w:val="00CA4E13"/>
    <w:rsid w:val="00CB0922"/>
    <w:rsid w:val="00CB4D6A"/>
    <w:rsid w:val="00CC57D8"/>
    <w:rsid w:val="00CD054F"/>
    <w:rsid w:val="00CD0B34"/>
    <w:rsid w:val="00CD322F"/>
    <w:rsid w:val="00CD643D"/>
    <w:rsid w:val="00CD6D41"/>
    <w:rsid w:val="00CD7484"/>
    <w:rsid w:val="00CF09E8"/>
    <w:rsid w:val="00CF51CC"/>
    <w:rsid w:val="00CF66B9"/>
    <w:rsid w:val="00CF7473"/>
    <w:rsid w:val="00D03FE2"/>
    <w:rsid w:val="00D040A1"/>
    <w:rsid w:val="00D14EAA"/>
    <w:rsid w:val="00D15856"/>
    <w:rsid w:val="00D15AC6"/>
    <w:rsid w:val="00D24CC2"/>
    <w:rsid w:val="00D24D48"/>
    <w:rsid w:val="00D262B8"/>
    <w:rsid w:val="00D4271B"/>
    <w:rsid w:val="00D4620E"/>
    <w:rsid w:val="00D46BE9"/>
    <w:rsid w:val="00D5168C"/>
    <w:rsid w:val="00D5205B"/>
    <w:rsid w:val="00D53A05"/>
    <w:rsid w:val="00D55359"/>
    <w:rsid w:val="00D6129D"/>
    <w:rsid w:val="00D646AE"/>
    <w:rsid w:val="00D64A00"/>
    <w:rsid w:val="00D65B35"/>
    <w:rsid w:val="00D67681"/>
    <w:rsid w:val="00D73F19"/>
    <w:rsid w:val="00D75177"/>
    <w:rsid w:val="00D80D8E"/>
    <w:rsid w:val="00D83F8F"/>
    <w:rsid w:val="00D95816"/>
    <w:rsid w:val="00DA0664"/>
    <w:rsid w:val="00DA0E57"/>
    <w:rsid w:val="00DA17D9"/>
    <w:rsid w:val="00DA4651"/>
    <w:rsid w:val="00DB1F0B"/>
    <w:rsid w:val="00DB2349"/>
    <w:rsid w:val="00DB2864"/>
    <w:rsid w:val="00DB28B3"/>
    <w:rsid w:val="00DB3374"/>
    <w:rsid w:val="00DB6839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71B1"/>
    <w:rsid w:val="00E13C44"/>
    <w:rsid w:val="00E13F41"/>
    <w:rsid w:val="00E150CC"/>
    <w:rsid w:val="00E156D7"/>
    <w:rsid w:val="00E16176"/>
    <w:rsid w:val="00E217A8"/>
    <w:rsid w:val="00E2189D"/>
    <w:rsid w:val="00E21AA7"/>
    <w:rsid w:val="00E23419"/>
    <w:rsid w:val="00E2508B"/>
    <w:rsid w:val="00E258E8"/>
    <w:rsid w:val="00E35883"/>
    <w:rsid w:val="00E35F4B"/>
    <w:rsid w:val="00E4365E"/>
    <w:rsid w:val="00E61B2C"/>
    <w:rsid w:val="00E672EB"/>
    <w:rsid w:val="00E72FFB"/>
    <w:rsid w:val="00E7452F"/>
    <w:rsid w:val="00E82FCA"/>
    <w:rsid w:val="00E94526"/>
    <w:rsid w:val="00E95D4D"/>
    <w:rsid w:val="00E9746C"/>
    <w:rsid w:val="00EA058E"/>
    <w:rsid w:val="00EA2157"/>
    <w:rsid w:val="00EA5116"/>
    <w:rsid w:val="00EA6FC5"/>
    <w:rsid w:val="00EB666F"/>
    <w:rsid w:val="00EC0236"/>
    <w:rsid w:val="00EC5C47"/>
    <w:rsid w:val="00EC7328"/>
    <w:rsid w:val="00EC7A45"/>
    <w:rsid w:val="00EC7E21"/>
    <w:rsid w:val="00ED421F"/>
    <w:rsid w:val="00ED5FF5"/>
    <w:rsid w:val="00ED65A5"/>
    <w:rsid w:val="00ED7151"/>
    <w:rsid w:val="00EE43C6"/>
    <w:rsid w:val="00EF4459"/>
    <w:rsid w:val="00EF5B14"/>
    <w:rsid w:val="00F052BE"/>
    <w:rsid w:val="00F07578"/>
    <w:rsid w:val="00F07ED3"/>
    <w:rsid w:val="00F10110"/>
    <w:rsid w:val="00F20A60"/>
    <w:rsid w:val="00F21211"/>
    <w:rsid w:val="00F23C46"/>
    <w:rsid w:val="00F34190"/>
    <w:rsid w:val="00F40E61"/>
    <w:rsid w:val="00F42822"/>
    <w:rsid w:val="00F43336"/>
    <w:rsid w:val="00F46225"/>
    <w:rsid w:val="00F47E0A"/>
    <w:rsid w:val="00F47F47"/>
    <w:rsid w:val="00F50778"/>
    <w:rsid w:val="00F6332F"/>
    <w:rsid w:val="00F645FB"/>
    <w:rsid w:val="00F6768F"/>
    <w:rsid w:val="00F67CC6"/>
    <w:rsid w:val="00F716D0"/>
    <w:rsid w:val="00F72FE0"/>
    <w:rsid w:val="00F823F6"/>
    <w:rsid w:val="00F90528"/>
    <w:rsid w:val="00F92AD2"/>
    <w:rsid w:val="00F930E4"/>
    <w:rsid w:val="00F96991"/>
    <w:rsid w:val="00FA1EC3"/>
    <w:rsid w:val="00FA4FE3"/>
    <w:rsid w:val="00FB272F"/>
    <w:rsid w:val="00FC18EF"/>
    <w:rsid w:val="00FC2CED"/>
    <w:rsid w:val="00FC79FB"/>
    <w:rsid w:val="00FD1E44"/>
    <w:rsid w:val="00FD25F7"/>
    <w:rsid w:val="00FD32DD"/>
    <w:rsid w:val="00FD3C83"/>
    <w:rsid w:val="00FD3D9E"/>
    <w:rsid w:val="00FD6555"/>
    <w:rsid w:val="00FD6912"/>
    <w:rsid w:val="00FE0729"/>
    <w:rsid w:val="00FE1FAA"/>
    <w:rsid w:val="00FE27B8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D13D8"/>
  <w14:defaultImageDpi w14:val="32767"/>
  <w15:chartTrackingRefBased/>
  <w15:docId w15:val="{D1A4F4F5-BEDB-8B4A-A2D2-30DF75EDC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4D5359"/>
    <w:pPr>
      <w:widowControl w:val="0"/>
    </w:pPr>
    <w:rPr>
      <w:rFonts w:ascii="Times New Roman" w:eastAsia="新細明體" w:hAnsi="Times New Roman" w:cs="Times New Roman"/>
      <w:kern w:val="2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ind w:left="720"/>
      <w:contextualSpacing/>
    </w:pPr>
    <w:rPr>
      <w:rFonts w:asciiTheme="minorHAnsi" w:hAnsiTheme="minorHAnsi" w:cstheme="minorBidi"/>
    </w:rPr>
  </w:style>
  <w:style w:type="paragraph" w:customStyle="1" w:styleId="a3">
    <w:name w:val="第一層"/>
    <w:basedOn w:val="ad"/>
    <w:qFormat/>
    <w:rsid w:val="008671E6"/>
    <w:pPr>
      <w:numPr>
        <w:numId w:val="2"/>
      </w:numPr>
      <w:spacing w:before="240" w:after="120" w:line="360" w:lineRule="exact"/>
      <w:ind w:left="425"/>
      <w:outlineLvl w:val="1"/>
    </w:pPr>
    <w:rPr>
      <w:rFonts w:eastAsia="Kaiti TC" w:cs="Times New Roman (Body CS)"/>
      <w:b/>
    </w:rPr>
  </w:style>
  <w:style w:type="paragraph" w:customStyle="1" w:styleId="a4">
    <w:name w:val="第二層"/>
    <w:basedOn w:val="ad"/>
    <w:qFormat/>
    <w:rsid w:val="008671E6"/>
    <w:pPr>
      <w:numPr>
        <w:ilvl w:val="1"/>
        <w:numId w:val="2"/>
      </w:numPr>
      <w:snapToGrid w:val="0"/>
      <w:spacing w:before="120" w:after="120" w:line="360" w:lineRule="exact"/>
      <w:ind w:left="709" w:hanging="425"/>
      <w:contextualSpacing w:val="0"/>
      <w:outlineLvl w:val="2"/>
    </w:pPr>
    <w:rPr>
      <w:rFonts w:eastAsia="Kaiti TC" w:cs="Times New Roman (Body CS)"/>
      <w:b/>
    </w:rPr>
  </w:style>
  <w:style w:type="paragraph" w:customStyle="1" w:styleId="a5">
    <w:name w:val="第三層"/>
    <w:basedOn w:val="ad"/>
    <w:qFormat/>
    <w:rsid w:val="001A562C"/>
    <w:pPr>
      <w:numPr>
        <w:ilvl w:val="2"/>
        <w:numId w:val="2"/>
      </w:numPr>
      <w:snapToGrid w:val="0"/>
      <w:spacing w:before="60" w:after="60" w:line="360" w:lineRule="exact"/>
      <w:ind w:left="1077" w:hanging="510"/>
      <w:contextualSpacing w:val="0"/>
      <w:outlineLvl w:val="3"/>
    </w:pPr>
    <w:rPr>
      <w:rFonts w:eastAsia="Kaiti TC" w:cs="Times New Roman (Body CS)"/>
    </w:rPr>
  </w:style>
  <w:style w:type="paragraph" w:customStyle="1" w:styleId="a6">
    <w:name w:val="第四層"/>
    <w:basedOn w:val="ad"/>
    <w:qFormat/>
    <w:rsid w:val="001A562C"/>
    <w:pPr>
      <w:numPr>
        <w:ilvl w:val="3"/>
        <w:numId w:val="2"/>
      </w:numPr>
      <w:snapToGrid w:val="0"/>
      <w:spacing w:before="60" w:after="60" w:line="360" w:lineRule="exact"/>
      <w:ind w:left="1417" w:hanging="425"/>
      <w:contextualSpacing w:val="0"/>
    </w:pPr>
    <w:rPr>
      <w:rFonts w:eastAsia="Kaiti TC" w:cs="Times New Roman (Body CS)"/>
    </w:rPr>
  </w:style>
  <w:style w:type="paragraph" w:customStyle="1" w:styleId="a7">
    <w:name w:val="第五層"/>
    <w:basedOn w:val="ad"/>
    <w:qFormat/>
    <w:rsid w:val="001A562C"/>
    <w:pPr>
      <w:numPr>
        <w:ilvl w:val="4"/>
        <w:numId w:val="2"/>
      </w:numPr>
      <w:snapToGrid w:val="0"/>
      <w:spacing w:before="60" w:after="60" w:line="360" w:lineRule="exact"/>
      <w:ind w:left="1843" w:hanging="425"/>
      <w:contextualSpacing w:val="0"/>
    </w:pPr>
    <w:rPr>
      <w:rFonts w:eastAsia="Kaiti TC" w:cs="Times New Roman (Body CS)"/>
    </w:rPr>
  </w:style>
  <w:style w:type="paragraph" w:customStyle="1" w:styleId="a8">
    <w:name w:val="第六層"/>
    <w:basedOn w:val="ad"/>
    <w:qFormat/>
    <w:rsid w:val="001A562C"/>
    <w:pPr>
      <w:numPr>
        <w:ilvl w:val="5"/>
        <w:numId w:val="2"/>
      </w:numPr>
      <w:snapToGrid w:val="0"/>
      <w:spacing w:before="60" w:after="60" w:line="360" w:lineRule="exact"/>
      <w:ind w:left="2268" w:hanging="425"/>
      <w:contextualSpacing w:val="0"/>
    </w:pPr>
    <w:rPr>
      <w:rFonts w:eastAsia="Kaiti TC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rPr>
      <w:rFonts w:asciiTheme="minorHAnsi" w:hAnsiTheme="minorHAnsi" w:cstheme="minorBidi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0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60" w:after="60" w:line="480" w:lineRule="exact"/>
      <w:ind w:leftChars="200" w:left="480"/>
    </w:pPr>
    <w:rPr>
      <w:noProof/>
    </w:rPr>
  </w:style>
  <w:style w:type="paragraph" w:styleId="11">
    <w:name w:val="toc 1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120" w:after="120" w:line="480" w:lineRule="exact"/>
    </w:pPr>
    <w:rPr>
      <w:b/>
      <w:noProof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ind w:leftChars="400" w:left="960"/>
    </w:pPr>
    <w:rPr>
      <w:rFonts w:asciiTheme="minorHAnsi" w:hAnsiTheme="minorHAnsi" w:cstheme="minorBidi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ind w:leftChars="600" w:left="1440"/>
    </w:pPr>
    <w:rPr>
      <w:rFonts w:asciiTheme="minorHAnsi" w:hAnsiTheme="minorHAnsi" w:cstheme="minorBidi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ind w:leftChars="800" w:left="1920"/>
    </w:pPr>
    <w:rPr>
      <w:rFonts w:asciiTheme="minorHAnsi" w:hAnsiTheme="minorHAnsi" w:cstheme="minorBidi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ind w:leftChars="1000" w:left="2400"/>
    </w:pPr>
    <w:rPr>
      <w:rFonts w:asciiTheme="minorHAnsi" w:hAnsiTheme="minorHAnsi" w:cstheme="minorBidi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ind w:leftChars="1200" w:left="2880"/>
    </w:pPr>
    <w:rPr>
      <w:rFonts w:asciiTheme="minorHAnsi" w:hAnsiTheme="minorHAnsi" w:cstheme="minorBidi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ind w:leftChars="1400" w:left="3360"/>
    </w:pPr>
    <w:rPr>
      <w:rFonts w:asciiTheme="minorHAnsi" w:hAnsiTheme="minorHAnsi" w:cstheme="minorBidi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ind w:leftChars="1600" w:left="3840"/>
    </w:pPr>
    <w:rPr>
      <w:rFonts w:asciiTheme="minorHAnsi" w:hAnsiTheme="minorHAnsi" w:cstheme="minorBidi"/>
      <w:szCs w:val="22"/>
    </w:rPr>
  </w:style>
  <w:style w:type="paragraph" w:customStyle="1" w:styleId="aff">
    <w:name w:val="單元"/>
    <w:basedOn w:val="a9"/>
    <w:qFormat/>
    <w:rsid w:val="00170B79"/>
    <w:pPr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sz w:val="32"/>
    </w:rPr>
  </w:style>
  <w:style w:type="paragraph" w:customStyle="1" w:styleId="a">
    <w:name w:val="第七層"/>
    <w:basedOn w:val="ad"/>
    <w:qFormat/>
    <w:rsid w:val="008671E6"/>
    <w:pPr>
      <w:numPr>
        <w:numId w:val="3"/>
      </w:numPr>
      <w:adjustRightInd w:val="0"/>
      <w:snapToGrid w:val="0"/>
      <w:spacing w:line="360" w:lineRule="exact"/>
      <w:ind w:left="2693" w:hanging="425"/>
      <w:contextualSpacing w:val="0"/>
      <w:outlineLvl w:val="7"/>
    </w:pPr>
    <w:rPr>
      <w:rFonts w:eastAsia="Kaiti TC" w:cs="Times New Roman (本文 CS 字型)"/>
    </w:rPr>
  </w:style>
  <w:style w:type="paragraph" w:customStyle="1" w:styleId="a0">
    <w:name w:val="第八層"/>
    <w:basedOn w:val="ad"/>
    <w:qFormat/>
    <w:rsid w:val="001A562C"/>
    <w:pPr>
      <w:numPr>
        <w:numId w:val="4"/>
      </w:numPr>
      <w:snapToGrid w:val="0"/>
      <w:spacing w:line="360" w:lineRule="exact"/>
      <w:ind w:left="2977" w:hanging="425"/>
      <w:contextualSpacing w:val="0"/>
      <w:outlineLvl w:val="8"/>
    </w:pPr>
    <w:rPr>
      <w:rFonts w:eastAsia="Kaiti TC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  <w:style w:type="numbering" w:customStyle="1" w:styleId="1">
    <w:name w:val="目前的清單1"/>
    <w:uiPriority w:val="99"/>
    <w:rsid w:val="008671E6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ymond/Library/Group%20Containers/UBF8T346G9.Office/User%20Content.localized/Templates.localized/sas%20homewor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12A31FE-21B1-5243-A397-1F7D4236F65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sas homework.dotx</Template>
  <TotalTime>270</TotalTime>
  <Pages>6</Pages>
  <Words>798</Words>
  <Characters>4550</Characters>
  <Application>Microsoft Office Word</Application>
  <DocSecurity>0</DocSecurity>
  <Lines>37</Lines>
  <Paragraphs>10</Paragraphs>
  <ScaleCrop>false</ScaleCrop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伯睿 賴</cp:lastModifiedBy>
  <cp:revision>12</cp:revision>
  <cp:lastPrinted>2022-11-27T12:18:00Z</cp:lastPrinted>
  <dcterms:created xsi:type="dcterms:W3CDTF">2022-11-27T12:22:00Z</dcterms:created>
  <dcterms:modified xsi:type="dcterms:W3CDTF">2022-12-07T07:57:00Z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